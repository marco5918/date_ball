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6C5" w:rsidRDefault="00B206C5" w:rsidP="00B206C5">
      <w:pPr>
        <w:pStyle w:val="a6"/>
        <w:rPr>
          <w:rFonts w:cs="Arial"/>
          <w:lang w:eastAsia="zh-CN"/>
        </w:rPr>
      </w:pPr>
      <w:r>
        <w:rPr>
          <w:rFonts w:cs="Arial"/>
        </w:rPr>
        <w:t>Test Report Summary</w:t>
      </w:r>
      <w:r w:rsidR="009057DE">
        <w:rPr>
          <w:rFonts w:cs="Arial" w:hint="eastAsia"/>
          <w:lang w:eastAsia="zh-CN"/>
        </w:rPr>
        <w:t xml:space="preserve"> for </w:t>
      </w:r>
      <w:r w:rsidR="00254844">
        <w:rPr>
          <w:rFonts w:cs="Arial" w:hint="eastAsia"/>
          <w:lang w:eastAsia="zh-CN"/>
        </w:rPr>
        <w:t>NAS</w:t>
      </w:r>
      <w:r w:rsidR="009057DE">
        <w:rPr>
          <w:rFonts w:cs="Arial" w:hint="eastAsia"/>
          <w:lang w:eastAsia="zh-CN"/>
        </w:rPr>
        <w:t xml:space="preserve"> </w:t>
      </w:r>
      <w:r w:rsidR="00DC4462">
        <w:rPr>
          <w:rFonts w:cs="Arial" w:hint="eastAsia"/>
          <w:lang w:eastAsia="zh-CN"/>
        </w:rPr>
        <w:t xml:space="preserve">HA </w:t>
      </w:r>
      <w:r w:rsidR="009057DE">
        <w:rPr>
          <w:rFonts w:cs="Arial" w:hint="eastAsia"/>
          <w:lang w:eastAsia="zh-CN"/>
        </w:rPr>
        <w:t>Cluster</w:t>
      </w:r>
    </w:p>
    <w:p w:rsidR="00B206C5" w:rsidRDefault="00B206C5" w:rsidP="00E07970">
      <w:pPr>
        <w:pStyle w:val="a6"/>
        <w:rPr>
          <w:rFonts w:cs="Arial"/>
          <w:lang w:eastAsia="zh-CN"/>
        </w:rPr>
      </w:pPr>
    </w:p>
    <w:p w:rsidR="00B206C5" w:rsidRDefault="00B206C5" w:rsidP="00B206C5">
      <w:pPr>
        <w:autoSpaceDE w:val="0"/>
        <w:autoSpaceDN w:val="0"/>
        <w:adjustRightInd w:val="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Report History:</w:t>
      </w:r>
    </w:p>
    <w:tbl>
      <w:tblPr>
        <w:tblW w:w="9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/>
      </w:tblPr>
      <w:tblGrid>
        <w:gridCol w:w="2360"/>
        <w:gridCol w:w="1311"/>
        <w:gridCol w:w="1824"/>
        <w:gridCol w:w="1701"/>
        <w:gridCol w:w="2735"/>
      </w:tblGrid>
      <w:tr w:rsidR="00B206C5" w:rsidTr="0078360F">
        <w:trPr>
          <w:trHeight w:val="936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Test stage</w:t>
            </w:r>
          </w:p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(Software Version)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Last Item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Commencing 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Concluding</w:t>
            </w:r>
          </w:p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:rsidR="00B206C5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B46EB1">
              <w:rPr>
                <w:rFonts w:ascii="Arial" w:hAnsi="Arial" w:cs="Arial"/>
                <w:b/>
              </w:rPr>
              <w:t>Comments</w:t>
            </w:r>
          </w:p>
        </w:tc>
      </w:tr>
      <w:tr w:rsidR="00B206C5" w:rsidTr="0078360F">
        <w:trPr>
          <w:trHeight w:val="31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6C5" w:rsidRPr="00B46EB1" w:rsidRDefault="00B206C5" w:rsidP="00E079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6C5" w:rsidRPr="00B46EB1" w:rsidRDefault="00B206C5" w:rsidP="00E07970">
            <w:pPr>
              <w:rPr>
                <w:sz w:val="20"/>
                <w:szCs w:val="20"/>
              </w:rPr>
            </w:pPr>
            <w:r w:rsidRPr="00B46EB1">
              <w:rPr>
                <w:rFonts w:hint="eastAsia"/>
                <w:sz w:val="20"/>
                <w:szCs w:val="20"/>
              </w:rPr>
              <w:t xml:space="preserve">      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6C5" w:rsidRPr="00B46EB1" w:rsidRDefault="00B206C5" w:rsidP="004600B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6C5" w:rsidRPr="00B46EB1" w:rsidRDefault="00B206C5" w:rsidP="00AB033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6C5" w:rsidRPr="00B46EB1" w:rsidRDefault="00B206C5" w:rsidP="00F64C64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:rsidR="00B206C5" w:rsidRDefault="00B206C5" w:rsidP="00B206C5">
      <w:pPr>
        <w:autoSpaceDE w:val="0"/>
        <w:autoSpaceDN w:val="0"/>
        <w:adjustRightInd w:val="0"/>
        <w:rPr>
          <w:rFonts w:ascii="Arial" w:hAnsi="Arial" w:cs="Arial"/>
          <w:b/>
          <w:color w:val="008000"/>
        </w:rPr>
      </w:pPr>
      <w:r>
        <w:rPr>
          <w:rFonts w:ascii="Arial" w:hAnsi="Arial" w:cs="Arial"/>
          <w:b/>
          <w:color w:val="000000"/>
        </w:rPr>
        <w:br w:type="page"/>
      </w:r>
      <w:r>
        <w:rPr>
          <w:rFonts w:ascii="Arial" w:hAnsi="Arial" w:cs="Arial"/>
          <w:b/>
          <w:color w:val="000000"/>
        </w:rPr>
        <w:lastRenderedPageBreak/>
        <w:t>Priority Example:</w:t>
      </w:r>
      <w:r>
        <w:rPr>
          <w:rFonts w:ascii="Arial" w:hAnsi="Arial" w:cs="Arial"/>
          <w:b/>
          <w:color w:val="000000"/>
          <w:sz w:val="28"/>
        </w:rPr>
        <w:t xml:space="preserve"> </w:t>
      </w:r>
      <w:r>
        <w:rPr>
          <w:rFonts w:ascii="Arial" w:hAnsi="Arial" w:cs="Arial"/>
          <w:b/>
          <w:color w:val="FF0000"/>
        </w:rPr>
        <w:t xml:space="preserve">Top </w:t>
      </w:r>
      <w:bookmarkStart w:id="0" w:name="OLE_LINK5"/>
      <w:bookmarkStart w:id="1" w:name="OLE_LINK6"/>
      <w:r>
        <w:rPr>
          <w:rFonts w:ascii="Arial" w:hAnsi="Arial" w:cs="Arial"/>
          <w:b/>
          <w:color w:val="800000"/>
        </w:rPr>
        <w:t xml:space="preserve">High </w:t>
      </w:r>
      <w:bookmarkStart w:id="2" w:name="OLE_LINK3"/>
      <w:bookmarkStart w:id="3" w:name="OLE_LINK4"/>
      <w:bookmarkEnd w:id="0"/>
      <w:bookmarkEnd w:id="1"/>
      <w:r>
        <w:rPr>
          <w:rFonts w:ascii="Arial" w:hAnsi="Arial" w:cs="Arial"/>
          <w:b/>
          <w:color w:val="800080"/>
          <w:szCs w:val="20"/>
        </w:rPr>
        <w:t xml:space="preserve">Medium </w:t>
      </w:r>
      <w:bookmarkEnd w:id="2"/>
      <w:bookmarkEnd w:id="3"/>
      <w:r>
        <w:rPr>
          <w:rFonts w:ascii="Arial" w:hAnsi="Arial" w:cs="Arial"/>
          <w:b/>
          <w:color w:val="008000"/>
        </w:rPr>
        <w:t>Low</w:t>
      </w:r>
    </w:p>
    <w:p w:rsidR="00B206C5" w:rsidRDefault="00B206C5" w:rsidP="00B206C5">
      <w:pPr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Status Example:</w:t>
      </w:r>
      <w:r>
        <w:rPr>
          <w:rFonts w:ascii="Arial" w:hAnsi="Arial" w:cs="Arial"/>
          <w:b/>
          <w:color w:val="008000"/>
        </w:rPr>
        <w:t xml:space="preserve"> </w:t>
      </w:r>
      <w:r>
        <w:rPr>
          <w:rFonts w:ascii="Arial" w:hAnsi="Arial" w:cs="Arial"/>
          <w:b/>
          <w:color w:val="FF0000"/>
        </w:rPr>
        <w:t>Open</w:t>
      </w:r>
      <w:r>
        <w:rPr>
          <w:rFonts w:ascii="Arial" w:hAnsi="Arial" w:cs="Arial"/>
          <w:b/>
          <w:color w:val="008000"/>
        </w:rPr>
        <w:t xml:space="preserve"> </w:t>
      </w:r>
      <w:r>
        <w:rPr>
          <w:rFonts w:ascii="Arial" w:hAnsi="Arial" w:cs="Arial"/>
          <w:b/>
          <w:color w:val="808080"/>
        </w:rPr>
        <w:t>Closed</w:t>
      </w:r>
      <w:r>
        <w:rPr>
          <w:rFonts w:ascii="Arial" w:hAnsi="Arial" w:cs="Arial"/>
          <w:b/>
          <w:color w:val="008000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</w:rPr>
        <w:t>Waived</w:t>
      </w:r>
    </w:p>
    <w:tbl>
      <w:tblPr>
        <w:tblW w:w="0" w:type="auto"/>
        <w:tblCellSpacing w:w="15" w:type="dxa"/>
        <w:tblInd w:w="60" w:type="dxa"/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02"/>
        <w:gridCol w:w="5719"/>
        <w:gridCol w:w="1475"/>
        <w:gridCol w:w="1360"/>
      </w:tblGrid>
      <w:tr w:rsidR="00B206C5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B206C5" w:rsidRDefault="00B206C5" w:rsidP="00F64C64">
            <w:pPr>
              <w:pStyle w:val="3"/>
              <w:rPr>
                <w:rFonts w:ascii="Arial" w:eastAsia="Times New Roman" w:hAnsi="Arial" w:cs="Arial"/>
                <w:color w:val="auto"/>
              </w:rPr>
            </w:pPr>
            <w:r>
              <w:rPr>
                <w:rFonts w:ascii="Arial" w:eastAsia="Times New Roman" w:hAnsi="Arial" w:cs="Arial"/>
                <w:color w:val="auto"/>
              </w:rPr>
              <w:t>ID</w:t>
            </w:r>
          </w:p>
        </w:tc>
        <w:tc>
          <w:tcPr>
            <w:tcW w:w="5689" w:type="dxa"/>
            <w:vAlign w:val="bottom"/>
            <w:hideMark/>
          </w:tcPr>
          <w:p w:rsidR="00B206C5" w:rsidRDefault="00B206C5" w:rsidP="00F64C64">
            <w:pPr>
              <w:pStyle w:val="1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Abstract</w:t>
            </w:r>
          </w:p>
        </w:tc>
        <w:tc>
          <w:tcPr>
            <w:tcW w:w="1445" w:type="dxa"/>
            <w:vAlign w:val="bottom"/>
            <w:hideMark/>
          </w:tcPr>
          <w:p w:rsidR="00B206C5" w:rsidRDefault="00B206C5" w:rsidP="00F64C64">
            <w:pPr>
              <w:jc w:val="center"/>
              <w:rPr>
                <w:rFonts w:ascii="Arial" w:hAnsi="Arial" w:cs="Arial"/>
                <w:b/>
                <w:bCs/>
              </w:rPr>
            </w:pPr>
            <w:r w:rsidRPr="00B46EB1">
              <w:rPr>
                <w:rFonts w:ascii="Arial" w:hAnsi="Arial" w:cs="Arial"/>
                <w:b/>
                <w:bCs/>
              </w:rPr>
              <w:t>Status</w:t>
            </w:r>
          </w:p>
        </w:tc>
        <w:tc>
          <w:tcPr>
            <w:tcW w:w="1315" w:type="dxa"/>
            <w:vAlign w:val="bottom"/>
            <w:hideMark/>
          </w:tcPr>
          <w:p w:rsidR="00B206C5" w:rsidRDefault="00B206C5" w:rsidP="00F64C64">
            <w:pPr>
              <w:jc w:val="center"/>
              <w:rPr>
                <w:rFonts w:ascii="Arial" w:hAnsi="Arial" w:cs="Arial"/>
                <w:b/>
                <w:bCs/>
              </w:rPr>
            </w:pPr>
            <w:r w:rsidRPr="00B46EB1">
              <w:rPr>
                <w:rFonts w:ascii="Arial" w:hAnsi="Arial" w:cs="Arial"/>
                <w:b/>
                <w:bCs/>
              </w:rPr>
              <w:t>Priority</w:t>
            </w:r>
          </w:p>
        </w:tc>
      </w:tr>
      <w:tr w:rsidR="0086231E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86231E" w:rsidRPr="0086231E" w:rsidRDefault="0086231E" w:rsidP="0086231E">
            <w:pPr>
              <w:jc w:val="center"/>
              <w:rPr>
                <w:rFonts w:ascii="Arial" w:hAnsi="Arial" w:cs="Arial"/>
              </w:rPr>
            </w:pPr>
            <w:r w:rsidRPr="0086231E">
              <w:rPr>
                <w:rFonts w:ascii="Arial" w:hAnsi="Arial" w:cs="Arial" w:hint="eastAsia"/>
              </w:rPr>
              <w:t>00</w:t>
            </w:r>
            <w:r>
              <w:rPr>
                <w:rFonts w:ascii="Arial" w:hAnsi="Arial" w:cs="Arial" w:hint="eastAsia"/>
              </w:rPr>
              <w:t>0</w:t>
            </w:r>
            <w:r w:rsidRPr="0086231E">
              <w:rPr>
                <w:rFonts w:ascii="Arial" w:hAnsi="Arial" w:cs="Arial" w:hint="eastAsia"/>
              </w:rPr>
              <w:t>1</w:t>
            </w:r>
          </w:p>
        </w:tc>
        <w:tc>
          <w:tcPr>
            <w:tcW w:w="5689" w:type="dxa"/>
            <w:vAlign w:val="bottom"/>
            <w:hideMark/>
          </w:tcPr>
          <w:p w:rsidR="0086231E" w:rsidRPr="0086231E" w:rsidRDefault="00372701" w:rsidP="00F12A19">
            <w:pPr>
              <w:rPr>
                <w:rFonts w:ascii="Arial" w:hAnsi="Arial" w:cs="Arial"/>
              </w:rPr>
            </w:pPr>
            <w:bookmarkStart w:id="4" w:name="OLE_LINK1"/>
            <w:bookmarkStart w:id="5" w:name="OLE_LINK2"/>
            <w:r>
              <w:rPr>
                <w:rFonts w:ascii="Arial" w:hAnsi="Arial" w:cs="Arial" w:hint="eastAsia"/>
              </w:rPr>
              <w:t>NAS</w:t>
            </w:r>
            <w:r>
              <w:rPr>
                <w:rFonts w:ascii="Arial" w:hAnsi="Arial" w:cs="Arial" w:hint="eastAsia"/>
              </w:rPr>
              <w:t>系统无法成功的添加新用户</w:t>
            </w:r>
            <w:bookmarkEnd w:id="4"/>
            <w:bookmarkEnd w:id="5"/>
          </w:p>
        </w:tc>
        <w:tc>
          <w:tcPr>
            <w:tcW w:w="1445" w:type="dxa"/>
            <w:vAlign w:val="bottom"/>
            <w:hideMark/>
          </w:tcPr>
          <w:p w:rsidR="0086231E" w:rsidRPr="0086231E" w:rsidRDefault="00B92724" w:rsidP="00ED5405">
            <w:pPr>
              <w:ind w:firstLineChars="147" w:firstLine="35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BB1C66" w:rsidRPr="00BB1C66" w:rsidRDefault="00ED5405" w:rsidP="00BB1C66">
            <w:pPr>
              <w:ind w:firstLineChars="147" w:firstLine="354"/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BB1C66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BB1C66" w:rsidRPr="0086231E" w:rsidRDefault="00BB1C66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0002</w:t>
            </w:r>
          </w:p>
        </w:tc>
        <w:tc>
          <w:tcPr>
            <w:tcW w:w="5689" w:type="dxa"/>
            <w:vAlign w:val="bottom"/>
            <w:hideMark/>
          </w:tcPr>
          <w:p w:rsidR="00BB1C66" w:rsidRDefault="00AA7550" w:rsidP="00F12A19">
            <w:pPr>
              <w:rPr>
                <w:rFonts w:ascii="Arial" w:hAnsi="Arial" w:cs="Arial"/>
              </w:rPr>
            </w:pPr>
            <w:bookmarkStart w:id="6" w:name="OLE_LINK9"/>
            <w:bookmarkStart w:id="7" w:name="OLE_LINK10"/>
            <w:r>
              <w:rPr>
                <w:rFonts w:ascii="Arial" w:hAnsi="Arial" w:cs="Arial" w:hint="eastAsia"/>
              </w:rPr>
              <w:t>PC</w:t>
            </w:r>
            <w:r>
              <w:rPr>
                <w:rFonts w:ascii="Arial" w:hAnsi="Arial" w:cs="Arial" w:hint="eastAsia"/>
              </w:rPr>
              <w:t>无法访问</w:t>
            </w:r>
            <w:r>
              <w:rPr>
                <w:rFonts w:ascii="Arial" w:hAnsi="Arial" w:cs="Arial" w:hint="eastAsia"/>
              </w:rPr>
              <w:t>NAS</w:t>
            </w:r>
            <w:r w:rsidR="009057DE">
              <w:rPr>
                <w:rFonts w:ascii="Arial" w:hAnsi="Arial" w:cs="Arial" w:hint="eastAsia"/>
              </w:rPr>
              <w:t xml:space="preserve"> SMB</w:t>
            </w:r>
            <w:r>
              <w:rPr>
                <w:rFonts w:ascii="Arial" w:hAnsi="Arial" w:cs="Arial" w:hint="eastAsia"/>
              </w:rPr>
              <w:t>共享文件</w:t>
            </w:r>
            <w:bookmarkEnd w:id="6"/>
            <w:bookmarkEnd w:id="7"/>
          </w:p>
        </w:tc>
        <w:tc>
          <w:tcPr>
            <w:tcW w:w="1445" w:type="dxa"/>
            <w:vAlign w:val="bottom"/>
            <w:hideMark/>
          </w:tcPr>
          <w:p w:rsidR="00BB1C66" w:rsidRDefault="00B92724" w:rsidP="00ED5405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BB1C66" w:rsidRDefault="00490916" w:rsidP="00BB1C66">
            <w:pPr>
              <w:ind w:firstLineChars="147" w:firstLine="354"/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E80DB9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E80DB9" w:rsidRDefault="00E80DB9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0003</w:t>
            </w:r>
          </w:p>
        </w:tc>
        <w:tc>
          <w:tcPr>
            <w:tcW w:w="5689" w:type="dxa"/>
            <w:vAlign w:val="bottom"/>
            <w:hideMark/>
          </w:tcPr>
          <w:p w:rsidR="00E80DB9" w:rsidRDefault="008E3804" w:rsidP="00F12A19">
            <w:pPr>
              <w:rPr>
                <w:rFonts w:ascii="Arial" w:hAnsi="Arial" w:cs="Arial"/>
              </w:rPr>
            </w:pPr>
            <w:bookmarkStart w:id="8" w:name="OLE_LINK11"/>
            <w:bookmarkStart w:id="9" w:name="OLE_LINK12"/>
            <w:r>
              <w:rPr>
                <w:rFonts w:ascii="Arial" w:hAnsi="Arial" w:cs="Arial" w:hint="eastAsia"/>
              </w:rPr>
              <w:t>主服务器宕机以后副服务器无法同步目录组</w:t>
            </w:r>
            <w:bookmarkEnd w:id="8"/>
            <w:bookmarkEnd w:id="9"/>
          </w:p>
        </w:tc>
        <w:tc>
          <w:tcPr>
            <w:tcW w:w="1445" w:type="dxa"/>
            <w:vAlign w:val="bottom"/>
            <w:hideMark/>
          </w:tcPr>
          <w:p w:rsidR="00E80DB9" w:rsidRPr="00665A12" w:rsidRDefault="00B92724" w:rsidP="00665A12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 w:rsidRPr="00665A12"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E80DB9" w:rsidRDefault="00C915B2" w:rsidP="00BB1C66">
            <w:pPr>
              <w:ind w:firstLineChars="147" w:firstLine="354"/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1B55EB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1B55EB" w:rsidRDefault="001B55EB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0004</w:t>
            </w:r>
          </w:p>
        </w:tc>
        <w:tc>
          <w:tcPr>
            <w:tcW w:w="5689" w:type="dxa"/>
            <w:vAlign w:val="bottom"/>
            <w:hideMark/>
          </w:tcPr>
          <w:p w:rsidR="001B55EB" w:rsidRPr="009057DE" w:rsidRDefault="009057DE" w:rsidP="00F12A19">
            <w:pPr>
              <w:rPr>
                <w:rFonts w:ascii="Arial" w:eastAsiaTheme="minorEastAsia" w:hAnsi="Arial" w:cs="Arial"/>
                <w:bCs/>
                <w:iCs/>
                <w:sz w:val="20"/>
                <w:szCs w:val="20"/>
              </w:rPr>
            </w:pPr>
            <w:r w:rsidRPr="009057DE">
              <w:rPr>
                <w:rFonts w:hint="eastAsia"/>
                <w:iCs/>
              </w:rPr>
              <w:t>集群服务器高可用性的设定状态始终是初始化状态</w:t>
            </w:r>
            <w:r>
              <w:rPr>
                <w:rFonts w:hint="eastAsia"/>
                <w:iCs/>
              </w:rPr>
              <w:t>。</w:t>
            </w:r>
          </w:p>
        </w:tc>
        <w:tc>
          <w:tcPr>
            <w:tcW w:w="1445" w:type="dxa"/>
            <w:vAlign w:val="bottom"/>
            <w:hideMark/>
          </w:tcPr>
          <w:p w:rsidR="001B55EB" w:rsidRDefault="00B92724" w:rsidP="00ED5405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47006E" w:rsidRPr="0047006E" w:rsidRDefault="00377BC5" w:rsidP="0047006E">
            <w:pPr>
              <w:ind w:firstLineChars="49" w:firstLine="118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/>
                <w:b/>
                <w:color w:val="800080"/>
                <w:szCs w:val="20"/>
              </w:rPr>
              <w:t>Medium</w:t>
            </w:r>
          </w:p>
        </w:tc>
      </w:tr>
      <w:tr w:rsidR="0047006E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47006E" w:rsidRDefault="0047006E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0005</w:t>
            </w:r>
          </w:p>
        </w:tc>
        <w:tc>
          <w:tcPr>
            <w:tcW w:w="5689" w:type="dxa"/>
            <w:vAlign w:val="bottom"/>
            <w:hideMark/>
          </w:tcPr>
          <w:p w:rsidR="0047006E" w:rsidRPr="00E132A7" w:rsidRDefault="00AA0734" w:rsidP="00E132A7">
            <w:pPr>
              <w:rPr>
                <w:rFonts w:ascii="Arial" w:eastAsiaTheme="minorEastAsia" w:hAnsi="Arial" w:cs="Arial"/>
                <w:bCs/>
                <w:iCs/>
                <w:sz w:val="20"/>
                <w:szCs w:val="20"/>
              </w:rPr>
            </w:pPr>
            <w:r w:rsidRPr="0000064A">
              <w:rPr>
                <w:rFonts w:hint="eastAsia"/>
              </w:rPr>
              <w:t>集群服务器做</w:t>
            </w:r>
            <w:r w:rsidRPr="0000064A">
              <w:rPr>
                <w:rFonts w:hint="eastAsia"/>
              </w:rPr>
              <w:t>SMB</w:t>
            </w:r>
            <w:r w:rsidRPr="0000064A">
              <w:rPr>
                <w:rFonts w:hint="eastAsia"/>
              </w:rPr>
              <w:t>共享，用</w:t>
            </w:r>
            <w:r w:rsidRPr="0000064A">
              <w:rPr>
                <w:rFonts w:hint="eastAsia"/>
              </w:rPr>
              <w:t>PC</w:t>
            </w:r>
            <w:r w:rsidRPr="0000064A">
              <w:rPr>
                <w:rFonts w:hint="eastAsia"/>
              </w:rPr>
              <w:t>去访问集群服务器的共享文件夹但不登录，安全事件中记录</w:t>
            </w:r>
            <w:r w:rsidRPr="0000064A">
              <w:rPr>
                <w:rFonts w:hint="eastAsia"/>
              </w:rPr>
              <w:t>8</w:t>
            </w:r>
            <w:r w:rsidRPr="0000064A">
              <w:rPr>
                <w:rFonts w:hint="eastAsia"/>
              </w:rPr>
              <w:t>条登录失败的事件</w:t>
            </w:r>
          </w:p>
        </w:tc>
        <w:tc>
          <w:tcPr>
            <w:tcW w:w="1445" w:type="dxa"/>
            <w:vAlign w:val="bottom"/>
            <w:hideMark/>
          </w:tcPr>
          <w:p w:rsidR="0047006E" w:rsidRPr="00E132A7" w:rsidRDefault="00E0751C" w:rsidP="00E0751C">
            <w:pPr>
              <w:ind w:firstLineChars="147" w:firstLine="295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Waived</w:t>
            </w:r>
          </w:p>
        </w:tc>
        <w:tc>
          <w:tcPr>
            <w:tcW w:w="1315" w:type="dxa"/>
            <w:vAlign w:val="bottom"/>
            <w:hideMark/>
          </w:tcPr>
          <w:p w:rsidR="0047006E" w:rsidRDefault="00E132A7" w:rsidP="00E132A7">
            <w:pPr>
              <w:ind w:firstLineChars="98" w:firstLine="236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 w:hint="eastAsia"/>
                <w:b/>
                <w:color w:val="80008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1943A6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1943A6" w:rsidRDefault="001943A6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0006</w:t>
            </w:r>
          </w:p>
        </w:tc>
        <w:tc>
          <w:tcPr>
            <w:tcW w:w="5689" w:type="dxa"/>
            <w:vAlign w:val="bottom"/>
            <w:hideMark/>
          </w:tcPr>
          <w:p w:rsidR="001943A6" w:rsidRPr="00663923" w:rsidRDefault="00663923" w:rsidP="00E132A7">
            <w:r>
              <w:rPr>
                <w:rFonts w:hint="eastAsia"/>
              </w:rPr>
              <w:t>集群服务器做本地同步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从外部卷向内部同步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系统事件中记录连接和断开事件，</w:t>
            </w:r>
            <w:r w:rsidR="004C7168">
              <w:rPr>
                <w:rFonts w:hint="eastAsia"/>
              </w:rPr>
              <w:t>若干</w:t>
            </w:r>
            <w:r>
              <w:rPr>
                <w:rFonts w:hint="eastAsia"/>
              </w:rPr>
              <w:t>分钟后集群的</w:t>
            </w:r>
            <w:r w:rsidR="004C7168">
              <w:rPr>
                <w:rFonts w:ascii="Arial" w:eastAsiaTheme="minorEastAsia" w:hAnsi="Arial" w:cs="Arial" w:hint="eastAsia"/>
              </w:rPr>
              <w:t>次</w:t>
            </w:r>
            <w:r>
              <w:rPr>
                <w:rFonts w:hint="eastAsia"/>
              </w:rPr>
              <w:t>服务器自动激活</w:t>
            </w:r>
            <w:r w:rsidR="00DC6852">
              <w:rPr>
                <w:rFonts w:hint="eastAsia"/>
              </w:rPr>
              <w:t xml:space="preserve">, </w:t>
            </w:r>
            <w:r w:rsidR="00DC6852">
              <w:rPr>
                <w:rFonts w:hint="eastAsia"/>
              </w:rPr>
              <w:t>两台服务器页面都能访问</w:t>
            </w:r>
            <w:r>
              <w:rPr>
                <w:rFonts w:hint="eastAsia"/>
              </w:rPr>
              <w:t>。</w:t>
            </w:r>
          </w:p>
        </w:tc>
        <w:tc>
          <w:tcPr>
            <w:tcW w:w="1445" w:type="dxa"/>
            <w:vAlign w:val="bottom"/>
            <w:hideMark/>
          </w:tcPr>
          <w:p w:rsidR="001943A6" w:rsidRDefault="00802C8A" w:rsidP="004D0E24">
            <w:pPr>
              <w:ind w:firstLineChars="145" w:firstLine="349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1943A6" w:rsidRDefault="004D0E24" w:rsidP="00E132A7">
            <w:pPr>
              <w:ind w:firstLineChars="98" w:firstLine="236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 w:hint="eastAsia"/>
                <w:b/>
                <w:color w:val="80008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B0276C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B0276C" w:rsidRDefault="00B0276C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0007</w:t>
            </w:r>
          </w:p>
        </w:tc>
        <w:tc>
          <w:tcPr>
            <w:tcW w:w="5689" w:type="dxa"/>
            <w:vAlign w:val="bottom"/>
            <w:hideMark/>
          </w:tcPr>
          <w:p w:rsidR="00B0276C" w:rsidRDefault="00B0276C" w:rsidP="00E132A7">
            <w:r>
              <w:rPr>
                <w:rFonts w:hint="eastAsia"/>
              </w:rPr>
              <w:t>集群服务器当一台服务器启动状态另一台为</w:t>
            </w:r>
            <w:r>
              <w:rPr>
                <w:rFonts w:hint="eastAsia"/>
              </w:rPr>
              <w:t>NOT present</w:t>
            </w:r>
            <w:r>
              <w:rPr>
                <w:rFonts w:hint="eastAsia"/>
              </w:rPr>
              <w:t>状态，高可用性设定里的状态为</w:t>
            </w:r>
            <w:r>
              <w:rPr>
                <w:rFonts w:hint="eastAsia"/>
              </w:rPr>
              <w:t>ready</w:t>
            </w:r>
          </w:p>
        </w:tc>
        <w:tc>
          <w:tcPr>
            <w:tcW w:w="1445" w:type="dxa"/>
            <w:vAlign w:val="bottom"/>
            <w:hideMark/>
          </w:tcPr>
          <w:p w:rsidR="00B0276C" w:rsidRDefault="00B0276C" w:rsidP="004D0E24">
            <w:pPr>
              <w:ind w:firstLineChars="145" w:firstLine="349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B0276C" w:rsidRDefault="00B0276C" w:rsidP="00B0276C">
            <w:pPr>
              <w:ind w:firstLineChars="147" w:firstLine="354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/>
                <w:b/>
                <w:color w:val="008000"/>
              </w:rPr>
              <w:t>Low</w:t>
            </w:r>
          </w:p>
        </w:tc>
      </w:tr>
      <w:tr w:rsidR="002C2608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2C2608" w:rsidRDefault="002C2608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0008</w:t>
            </w:r>
          </w:p>
        </w:tc>
        <w:tc>
          <w:tcPr>
            <w:tcW w:w="5689" w:type="dxa"/>
            <w:vAlign w:val="bottom"/>
            <w:hideMark/>
          </w:tcPr>
          <w:p w:rsidR="002C2608" w:rsidRDefault="004863E8" w:rsidP="00E132A7">
            <w:r>
              <w:rPr>
                <w:rFonts w:hint="eastAsia"/>
              </w:rPr>
              <w:t>集群服务器高可用性页面中温度显示不正确。</w:t>
            </w:r>
          </w:p>
        </w:tc>
        <w:tc>
          <w:tcPr>
            <w:tcW w:w="1445" w:type="dxa"/>
            <w:vAlign w:val="bottom"/>
            <w:hideMark/>
          </w:tcPr>
          <w:p w:rsidR="002C2608" w:rsidRDefault="002C2608" w:rsidP="004D0E24">
            <w:pPr>
              <w:ind w:firstLineChars="145" w:firstLine="349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2C2608" w:rsidRDefault="002C2608" w:rsidP="002C2608">
            <w:pPr>
              <w:ind w:firstLineChars="98" w:firstLine="236"/>
              <w:rPr>
                <w:rFonts w:ascii="Arial" w:hAnsi="Arial" w:cs="Arial"/>
                <w:b/>
                <w:color w:val="008000"/>
              </w:rPr>
            </w:pPr>
            <w:r>
              <w:rPr>
                <w:rFonts w:ascii="Arial" w:hAnsi="Arial" w:cs="Arial"/>
                <w:b/>
                <w:color w:val="800080"/>
                <w:szCs w:val="20"/>
              </w:rPr>
              <w:t>Medium</w:t>
            </w:r>
          </w:p>
        </w:tc>
      </w:tr>
      <w:tr w:rsidR="004C1ACF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4C1ACF" w:rsidRDefault="004C1ACF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0009</w:t>
            </w:r>
          </w:p>
        </w:tc>
        <w:tc>
          <w:tcPr>
            <w:tcW w:w="5689" w:type="dxa"/>
            <w:vAlign w:val="bottom"/>
            <w:hideMark/>
          </w:tcPr>
          <w:p w:rsidR="004C1ACF" w:rsidRPr="00ED66AC" w:rsidRDefault="00ED66AC" w:rsidP="003477E7">
            <w:r>
              <w:rPr>
                <w:rFonts w:hint="eastAsia"/>
              </w:rPr>
              <w:t>Nas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ISCSI</w:t>
            </w:r>
            <w:r>
              <w:rPr>
                <w:rFonts w:hint="eastAsia"/>
              </w:rPr>
              <w:t>的动作弹窗中读写权限显示不正常。</w:t>
            </w:r>
          </w:p>
        </w:tc>
        <w:tc>
          <w:tcPr>
            <w:tcW w:w="1445" w:type="dxa"/>
            <w:vAlign w:val="bottom"/>
            <w:hideMark/>
          </w:tcPr>
          <w:p w:rsidR="004C1ACF" w:rsidRPr="003477E7" w:rsidRDefault="00714D45" w:rsidP="00DE6D81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4C1ACF" w:rsidRDefault="00714D45" w:rsidP="002C2608">
            <w:pPr>
              <w:ind w:firstLineChars="98" w:firstLine="236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/>
                <w:b/>
                <w:color w:val="800080"/>
                <w:szCs w:val="20"/>
              </w:rPr>
              <w:t>Medium</w:t>
            </w:r>
          </w:p>
        </w:tc>
      </w:tr>
      <w:tr w:rsidR="007C0839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7C0839" w:rsidRDefault="007C0839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0010</w:t>
            </w:r>
          </w:p>
        </w:tc>
        <w:tc>
          <w:tcPr>
            <w:tcW w:w="5689" w:type="dxa"/>
            <w:vAlign w:val="bottom"/>
            <w:hideMark/>
          </w:tcPr>
          <w:p w:rsidR="007C0839" w:rsidRDefault="007C0839" w:rsidP="003477E7">
            <w:r>
              <w:rPr>
                <w:rFonts w:hint="eastAsia"/>
              </w:rPr>
              <w:t>集群服务器卷标中的卷上下线不正常</w:t>
            </w:r>
          </w:p>
        </w:tc>
        <w:tc>
          <w:tcPr>
            <w:tcW w:w="1445" w:type="dxa"/>
            <w:vAlign w:val="bottom"/>
            <w:hideMark/>
          </w:tcPr>
          <w:p w:rsidR="007C0839" w:rsidRPr="007F52D1" w:rsidRDefault="007F52D1" w:rsidP="00DE6D81">
            <w:pPr>
              <w:ind w:firstLineChars="147" w:firstLine="354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color w:val="808080"/>
              </w:rPr>
              <w:t>Closed</w:t>
            </w:r>
          </w:p>
        </w:tc>
        <w:tc>
          <w:tcPr>
            <w:tcW w:w="1315" w:type="dxa"/>
            <w:vAlign w:val="bottom"/>
            <w:hideMark/>
          </w:tcPr>
          <w:p w:rsidR="007C0839" w:rsidRDefault="007C0839" w:rsidP="00496FD7">
            <w:pPr>
              <w:ind w:firstLineChars="196" w:firstLine="472"/>
              <w:rPr>
                <w:rFonts w:ascii="Arial" w:hAnsi="Arial" w:cs="Arial"/>
                <w:b/>
                <w:color w:val="800080"/>
                <w:szCs w:val="20"/>
              </w:rPr>
            </w:pP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BD562C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BD562C" w:rsidRDefault="00BD562C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0011</w:t>
            </w:r>
          </w:p>
        </w:tc>
        <w:tc>
          <w:tcPr>
            <w:tcW w:w="5689" w:type="dxa"/>
            <w:vAlign w:val="bottom"/>
            <w:hideMark/>
          </w:tcPr>
          <w:p w:rsidR="00BD562C" w:rsidRPr="00E57F4F" w:rsidRDefault="00E57F4F" w:rsidP="003477E7">
            <w:r>
              <w:rPr>
                <w:rFonts w:hint="eastAsia"/>
              </w:rPr>
              <w:t>热插拔卷标中的硬盘后，集群服务器页面无限</w:t>
            </w:r>
            <w:r>
              <w:rPr>
                <w:rFonts w:hint="eastAsia"/>
              </w:rPr>
              <w:t>loading</w:t>
            </w:r>
            <w:r>
              <w:rPr>
                <w:rFonts w:hint="eastAsia"/>
              </w:rPr>
              <w:t>。</w:t>
            </w:r>
          </w:p>
        </w:tc>
        <w:tc>
          <w:tcPr>
            <w:tcW w:w="1445" w:type="dxa"/>
            <w:vAlign w:val="bottom"/>
            <w:hideMark/>
          </w:tcPr>
          <w:p w:rsidR="00BD562C" w:rsidRDefault="005B72D4" w:rsidP="00DE6D81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BD562C" w:rsidRDefault="005B72D4" w:rsidP="00496FD7">
            <w:pPr>
              <w:ind w:firstLineChars="196" w:firstLine="472"/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255221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255221" w:rsidRDefault="00255221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0012</w:t>
            </w:r>
          </w:p>
        </w:tc>
        <w:tc>
          <w:tcPr>
            <w:tcW w:w="5689" w:type="dxa"/>
            <w:vAlign w:val="bottom"/>
            <w:hideMark/>
          </w:tcPr>
          <w:p w:rsidR="00255221" w:rsidRDefault="00667B44" w:rsidP="003477E7">
            <w:r>
              <w:rPr>
                <w:rFonts w:hint="eastAsia"/>
              </w:rPr>
              <w:t>SMB</w:t>
            </w:r>
            <w:r>
              <w:rPr>
                <w:rFonts w:hint="eastAsia"/>
              </w:rPr>
              <w:t>共享文件夹在主次服务器切换后无法同步</w:t>
            </w:r>
          </w:p>
        </w:tc>
        <w:tc>
          <w:tcPr>
            <w:tcW w:w="1445" w:type="dxa"/>
            <w:vAlign w:val="bottom"/>
            <w:hideMark/>
          </w:tcPr>
          <w:p w:rsidR="00255221" w:rsidRPr="00255221" w:rsidRDefault="00255221" w:rsidP="00DE6D81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255221" w:rsidRDefault="00255221" w:rsidP="00255221">
            <w:pPr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 w:hint="eastAsia"/>
                <w:b/>
                <w:color w:val="800000"/>
              </w:rPr>
              <w:t xml:space="preserve">    </w:t>
            </w:r>
            <w:r>
              <w:rPr>
                <w:rFonts w:ascii="Arial" w:hAnsi="Arial" w:cs="Arial"/>
                <w:b/>
                <w:color w:val="800000"/>
              </w:rPr>
              <w:t>High</w:t>
            </w:r>
          </w:p>
        </w:tc>
      </w:tr>
      <w:tr w:rsidR="00AC1E73" w:rsidTr="00BB1C66">
        <w:trPr>
          <w:trHeight w:val="15"/>
          <w:tblCellSpacing w:w="15" w:type="dxa"/>
        </w:trPr>
        <w:tc>
          <w:tcPr>
            <w:tcW w:w="757" w:type="dxa"/>
            <w:shd w:val="clear" w:color="auto" w:fill="8C8C8C"/>
            <w:vAlign w:val="center"/>
            <w:hideMark/>
          </w:tcPr>
          <w:p w:rsidR="00AC1E73" w:rsidRDefault="00AC1E73" w:rsidP="008623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0013</w:t>
            </w:r>
          </w:p>
        </w:tc>
        <w:tc>
          <w:tcPr>
            <w:tcW w:w="5689" w:type="dxa"/>
            <w:vAlign w:val="bottom"/>
            <w:hideMark/>
          </w:tcPr>
          <w:p w:rsidR="00AC1E73" w:rsidRDefault="00AC1E73" w:rsidP="003477E7">
            <w:r>
              <w:rPr>
                <w:rFonts w:hint="eastAsia"/>
              </w:rPr>
              <w:t>主次服务器切换以后</w:t>
            </w:r>
            <w:r w:rsidR="009F72BB">
              <w:rPr>
                <w:rFonts w:hint="eastAsia"/>
              </w:rPr>
              <w:t>，</w:t>
            </w:r>
            <w:r>
              <w:rPr>
                <w:rFonts w:hint="eastAsia"/>
              </w:rPr>
              <w:t>目录组的路径不正确</w:t>
            </w:r>
          </w:p>
        </w:tc>
        <w:tc>
          <w:tcPr>
            <w:tcW w:w="1445" w:type="dxa"/>
            <w:vAlign w:val="bottom"/>
            <w:hideMark/>
          </w:tcPr>
          <w:p w:rsidR="00AC1E73" w:rsidRDefault="00AC1E73" w:rsidP="00DE6D81">
            <w:pPr>
              <w:ind w:firstLineChars="147" w:firstLine="35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 w:hint="eastAsia"/>
                <w:b/>
                <w:color w:val="FF0000"/>
              </w:rPr>
              <w:t>Open</w:t>
            </w:r>
          </w:p>
        </w:tc>
        <w:tc>
          <w:tcPr>
            <w:tcW w:w="1315" w:type="dxa"/>
            <w:vAlign w:val="bottom"/>
            <w:hideMark/>
          </w:tcPr>
          <w:p w:rsidR="00AC1E73" w:rsidRDefault="00AC1E73" w:rsidP="00255221">
            <w:pPr>
              <w:rPr>
                <w:rFonts w:ascii="Arial" w:hAnsi="Arial" w:cs="Arial"/>
                <w:b/>
                <w:color w:val="800000"/>
              </w:rPr>
            </w:pPr>
            <w:r>
              <w:rPr>
                <w:rFonts w:ascii="Arial" w:hAnsi="Arial" w:cs="Arial" w:hint="eastAsia"/>
                <w:b/>
                <w:color w:val="800000"/>
              </w:rPr>
              <w:t xml:space="preserve">    High</w:t>
            </w:r>
          </w:p>
        </w:tc>
      </w:tr>
    </w:tbl>
    <w:p w:rsidR="00AC3AB2" w:rsidRPr="00AC49C2" w:rsidRDefault="00254844" w:rsidP="00AC3AB2">
      <w:pPr>
        <w:rPr>
          <w:rFonts w:ascii="Arial" w:eastAsia="Times New Roman" w:hAnsi="Arial" w:cs="Arial"/>
        </w:rPr>
      </w:pPr>
      <w:r>
        <w:rPr>
          <w:rFonts w:ascii="Arial" w:hAnsi="Arial" w:cs="Arial"/>
        </w:rPr>
        <w:br w:type="page"/>
      </w:r>
      <w:r w:rsidR="00AC3AB2"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 w:rsidR="00AC3AB2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01</w:t>
      </w:r>
      <w:r w:rsidR="00AC3AB2" w:rsidRPr="00AC49C2">
        <w:rPr>
          <w:rFonts w:ascii="Arial" w:eastAsia="Times New Roman" w:hAnsi="Arial" w:cs="Arial"/>
        </w:rPr>
        <w:br/>
      </w:r>
      <w:r w:rsidR="00AC3AB2"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="00AC3AB2"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AC3AB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C452E1" w:rsidRDefault="00AC3AB2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ED5405" w:rsidRDefault="00ED5405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AC3AB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C452E1" w:rsidRDefault="00AC3AB2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C452E1" w:rsidRDefault="00AC3AB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AC3AB2" w:rsidRPr="00AC49C2" w:rsidRDefault="00AC3AB2" w:rsidP="00AC3AB2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AC49C2" w:rsidRDefault="00AC3AB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194AFD" w:rsidRDefault="00AC3AB2" w:rsidP="008B6CB7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 w:rsidR="008B6CB7"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 w:rsidR="008B6CB7">
              <w:rPr>
                <w:rFonts w:ascii="Arial" w:hAnsi="Arial" w:cs="Arial" w:hint="eastAsia"/>
              </w:rPr>
              <w:t>03</w:t>
            </w:r>
            <w:r w:rsidR="00995C0D">
              <w:rPr>
                <w:rFonts w:ascii="Arial" w:hAnsi="Arial" w:cs="Arial" w:hint="eastAsia"/>
              </w:rPr>
              <w:t>(6888)</w:t>
            </w:r>
          </w:p>
        </w:tc>
      </w:tr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B23C15" w:rsidRDefault="00AC3AB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B23C15" w:rsidRDefault="00AC3AB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</w:t>
            </w:r>
            <w:r w:rsidR="00ED5405">
              <w:rPr>
                <w:rFonts w:ascii="Arial" w:eastAsiaTheme="minorEastAsia" w:hAnsi="Arial" w:cs="Arial" w:hint="eastAsia"/>
              </w:rPr>
              <w:t>U</w:t>
            </w:r>
          </w:p>
        </w:tc>
      </w:tr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AC49C2" w:rsidRDefault="00AC3AB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AC3AB2" w:rsidRDefault="00AC3AB2" w:rsidP="00AC3AB2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432C08" w:rsidRDefault="00AC3AB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432C08" w:rsidRDefault="00AC3AB2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432C08" w:rsidRDefault="00AC3AB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AC3AB2" w:rsidRDefault="00AC3AB2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AC3AB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AC49C2" w:rsidRDefault="00AC3AB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C3AB2" w:rsidRPr="00161A2A" w:rsidRDefault="00AC3AB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3754D6" w:rsidRDefault="00AC3AB2" w:rsidP="00AC3AB2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Fonts w:ascii="Arial" w:eastAsia="Times New Roman" w:hAnsi="Arial" w:cs="Arial"/>
        </w:rPr>
        <w:br/>
      </w:r>
      <w:bookmarkStart w:id="10" w:name="OLE_LINK7"/>
      <w:bookmarkStart w:id="11" w:name="OLE_LINK8"/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  <w:bookmarkEnd w:id="10"/>
      <w:bookmarkEnd w:id="11"/>
    </w:p>
    <w:p w:rsidR="003754D6" w:rsidRPr="003754D6" w:rsidRDefault="003754D6" w:rsidP="003754D6">
      <w:pPr>
        <w:ind w:firstLine="42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hAnsi="Arial" w:cs="Arial" w:hint="eastAsia"/>
        </w:rPr>
        <w:t>NAS</w:t>
      </w:r>
      <w:r>
        <w:rPr>
          <w:rFonts w:ascii="Arial" w:hAnsi="Arial" w:cs="Arial" w:hint="eastAsia"/>
        </w:rPr>
        <w:t>系统无法成功的添加新用户</w:t>
      </w:r>
    </w:p>
    <w:p w:rsidR="00AC3AB2" w:rsidRDefault="00AC3AB2" w:rsidP="00AC3AB2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69665F" w:rsidRPr="00C26429" w:rsidRDefault="0069665F" w:rsidP="00C367BB">
      <w:pPr>
        <w:pStyle w:val="ac"/>
        <w:numPr>
          <w:ilvl w:val="0"/>
          <w:numId w:val="1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 w:rsidR="00B16C98"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账户</w:t>
      </w:r>
      <w:r w:rsidR="00B16C98"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 w:rsidR="00B16C98"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系统</w:t>
      </w:r>
      <w:r w:rsid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 w:rsid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添加用户</w:t>
      </w:r>
      <w:r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 w:rsidR="00CA453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填写</w:t>
      </w:r>
      <w:r w:rsidR="00867DAB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用户名、全名</w:t>
      </w:r>
      <w:r w:rsidR="00CA453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:</w:t>
      </w:r>
      <w:r w:rsidR="00867DAB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、组</w:t>
      </w:r>
      <w:r w:rsidR="00CA453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(</w:t>
      </w:r>
      <w:r w:rsidR="00CA453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选择</w:t>
      </w:r>
      <w:r w:rsidR="00CA453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admins)</w:t>
      </w:r>
      <w:r w:rsidR="00867DAB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、密码、确认密码</w:t>
      </w:r>
      <w:r w:rsidR="005C3265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,</w:t>
      </w:r>
      <w:r w:rsidR="005C3265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点击添加</w:t>
      </w:r>
      <w:r w:rsidR="00C26429" w:rsidRPr="00C2642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5624BA" w:rsidRPr="00E510CE" w:rsidRDefault="002E69FF" w:rsidP="00C367BB">
      <w:pPr>
        <w:pStyle w:val="ac"/>
        <w:numPr>
          <w:ilvl w:val="0"/>
          <w:numId w:val="1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系统提示返回无效数据</w:t>
      </w:r>
      <w:r w:rsidR="00E510CE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</w:t>
      </w:r>
      <w:r w:rsidR="005624BA" w:rsidRPr="00E510CE">
        <w:rPr>
          <w:rFonts w:ascii="Arial" w:eastAsiaTheme="minorEastAsia" w:hAnsi="Arial" w:cs="Arial" w:hint="eastAsia"/>
          <w:bCs/>
          <w:iCs/>
          <w:sz w:val="20"/>
          <w:szCs w:val="20"/>
        </w:rPr>
        <w:t>点击确认刷新</w:t>
      </w:r>
      <w:r w:rsidR="005624BA" w:rsidRPr="00E510CE">
        <w:rPr>
          <w:rFonts w:ascii="Arial" w:eastAsiaTheme="minorEastAsia" w:hAnsi="Arial" w:cs="Arial" w:hint="eastAsia"/>
          <w:bCs/>
          <w:iCs/>
          <w:sz w:val="20"/>
          <w:szCs w:val="20"/>
        </w:rPr>
        <w:t>web</w:t>
      </w:r>
      <w:r w:rsidR="005624BA" w:rsidRPr="00E510CE">
        <w:rPr>
          <w:rFonts w:ascii="Arial" w:eastAsiaTheme="minorEastAsia" w:hAnsi="Arial" w:cs="Arial" w:hint="eastAsia"/>
          <w:bCs/>
          <w:iCs/>
          <w:sz w:val="20"/>
          <w:szCs w:val="20"/>
        </w:rPr>
        <w:t>页面</w:t>
      </w:r>
      <w:r w:rsidR="005624BA" w:rsidRPr="00E510CE">
        <w:rPr>
          <w:rFonts w:ascii="Arial" w:eastAsiaTheme="minorEastAsia" w:hAnsi="Arial" w:cs="Arial" w:hint="eastAsia"/>
          <w:bCs/>
          <w:iCs/>
          <w:sz w:val="20"/>
          <w:szCs w:val="20"/>
        </w:rPr>
        <w:t>,</w:t>
      </w:r>
      <w:r w:rsidR="005624BA" w:rsidRPr="00E510CE">
        <w:rPr>
          <w:rFonts w:ascii="Arial" w:eastAsiaTheme="minorEastAsia" w:hAnsi="Arial" w:cs="Arial" w:hint="eastAsia"/>
          <w:bCs/>
          <w:iCs/>
          <w:sz w:val="20"/>
          <w:szCs w:val="20"/>
        </w:rPr>
        <w:t>页面上有添加的新用户。</w:t>
      </w:r>
    </w:p>
    <w:p w:rsidR="00D366C1" w:rsidRDefault="00D366C1" w:rsidP="00D366C1">
      <w:pPr>
        <w:pStyle w:val="ac"/>
        <w:ind w:left="78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请看下图作为参考</w:t>
      </w:r>
      <w:r w:rsidR="00C365EE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：</w:t>
      </w:r>
    </w:p>
    <w:p w:rsidR="00D366C1" w:rsidRDefault="00C365EE" w:rsidP="00C365EE">
      <w:pPr>
        <w:rPr>
          <w:rFonts w:ascii="Arial" w:eastAsiaTheme="minorEastAsia" w:hAnsi="Arial" w:cs="Arial"/>
          <w:bCs/>
          <w:iCs/>
          <w:sz w:val="20"/>
          <w:szCs w:val="20"/>
        </w:rPr>
      </w:pPr>
      <w:r>
        <w:rPr>
          <w:noProof/>
        </w:rPr>
        <w:drawing>
          <wp:inline distT="0" distB="0" distL="0" distR="0">
            <wp:extent cx="6120130" cy="3305109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D0" w:rsidRPr="00523BBA" w:rsidRDefault="008931D0" w:rsidP="00523BBA">
      <w:pPr>
        <w:rPr>
          <w:rFonts w:ascii="Arial" w:eastAsiaTheme="minorEastAsia" w:hAnsi="Arial" w:cs="Arial"/>
          <w:bCs/>
          <w:iCs/>
          <w:sz w:val="20"/>
          <w:szCs w:val="20"/>
        </w:rPr>
      </w:pPr>
    </w:p>
    <w:p w:rsidR="00AC3AB2" w:rsidRPr="006765AD" w:rsidRDefault="00AC3AB2" w:rsidP="00AC3AB2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825C98" w:rsidRDefault="00825C98" w:rsidP="00C367BB">
      <w:pPr>
        <w:pStyle w:val="ac"/>
        <w:numPr>
          <w:ilvl w:val="0"/>
          <w:numId w:val="2"/>
        </w:numPr>
        <w:ind w:firstLineChars="0"/>
        <w:rPr>
          <w:rFonts w:ascii="Arial" w:eastAsiaTheme="minorEastAsia" w:hAnsi="Arial" w:cs="Arial"/>
          <w:bCs/>
          <w:iCs/>
          <w:sz w:val="20"/>
          <w:szCs w:val="20"/>
        </w:rPr>
      </w:pPr>
      <w:r>
        <w:rPr>
          <w:rFonts w:ascii="Arial" w:eastAsiaTheme="minorEastAsia" w:hAnsi="Arial" w:cs="Arial" w:hint="eastAsia"/>
          <w:bCs/>
          <w:iCs/>
          <w:sz w:val="20"/>
          <w:szCs w:val="20"/>
        </w:rPr>
        <w:t>点击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[</w:t>
      </w:r>
      <w:r>
        <w:rPr>
          <w:rFonts w:ascii="Arial" w:eastAsiaTheme="minorEastAsia" w:hAnsi="Arial" w:cs="Arial"/>
          <w:bCs/>
          <w:iCs/>
          <w:sz w:val="20"/>
          <w:szCs w:val="20"/>
        </w:rPr>
        <w:t>共享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/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添加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]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创建一个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SMB/CIFS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的共享。</w:t>
      </w:r>
    </w:p>
    <w:p w:rsidR="00825C98" w:rsidRDefault="00825C98" w:rsidP="00C367BB">
      <w:pPr>
        <w:pStyle w:val="ac"/>
        <w:numPr>
          <w:ilvl w:val="0"/>
          <w:numId w:val="2"/>
        </w:numPr>
        <w:ind w:firstLineChars="0"/>
        <w:rPr>
          <w:rFonts w:ascii="Arial" w:eastAsiaTheme="minorEastAsia" w:hAnsi="Arial" w:cs="Arial"/>
          <w:bCs/>
          <w:iCs/>
          <w:sz w:val="20"/>
          <w:szCs w:val="20"/>
        </w:rPr>
      </w:pPr>
      <w:r>
        <w:rPr>
          <w:rFonts w:ascii="Arial" w:eastAsiaTheme="minorEastAsia" w:hAnsi="Arial" w:cs="Arial" w:hint="eastAsia"/>
          <w:bCs/>
          <w:iCs/>
          <w:sz w:val="20"/>
          <w:szCs w:val="20"/>
        </w:rPr>
        <w:lastRenderedPageBreak/>
        <w:t>给该共享文件夹添加用户权限发现除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admin</w:t>
      </w:r>
      <w:r>
        <w:rPr>
          <w:rFonts w:ascii="Arial" w:eastAsiaTheme="minorEastAsia" w:hAnsi="Arial" w:cs="Arial" w:hint="eastAsia"/>
          <w:bCs/>
          <w:iCs/>
          <w:sz w:val="20"/>
          <w:szCs w:val="20"/>
        </w:rPr>
        <w:t>以外的其他用户均无法成功添加。</w:t>
      </w:r>
    </w:p>
    <w:p w:rsidR="00825C98" w:rsidRPr="00566EE1" w:rsidRDefault="00825C98" w:rsidP="00566EE1">
      <w:pPr>
        <w:ind w:left="420"/>
        <w:rPr>
          <w:rFonts w:ascii="Arial" w:eastAsiaTheme="minorEastAsia" w:hAnsi="Arial" w:cs="Arial"/>
          <w:bCs/>
          <w:iCs/>
          <w:sz w:val="20"/>
          <w:szCs w:val="20"/>
        </w:rPr>
      </w:pPr>
      <w:r w:rsidRPr="00566EE1">
        <w:rPr>
          <w:rFonts w:ascii="Arial" w:eastAsiaTheme="minorEastAsia" w:hAnsi="Arial" w:cs="Arial" w:hint="eastAsia"/>
          <w:bCs/>
          <w:iCs/>
          <w:sz w:val="20"/>
          <w:szCs w:val="20"/>
        </w:rPr>
        <w:t>请看下图作为参考：</w:t>
      </w:r>
    </w:p>
    <w:p w:rsidR="00AC3AB2" w:rsidRDefault="00523BBA" w:rsidP="00825C98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 w:rsidRPr="00825C98">
        <w:rPr>
          <w:rStyle w:val="a4"/>
          <w:rFonts w:ascii="Arial" w:eastAsiaTheme="minorEastAsia" w:hAnsi="Arial" w:cs="Arial"/>
          <w:bCs/>
          <w:i w:val="0"/>
          <w:noProof/>
          <w:sz w:val="20"/>
        </w:rPr>
        <w:drawing>
          <wp:inline distT="0" distB="0" distL="0" distR="0">
            <wp:extent cx="6120130" cy="4244502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662" w:rsidRPr="00387662" w:rsidRDefault="00387662" w:rsidP="00387662">
      <w:pPr>
        <w:pStyle w:val="ac"/>
        <w:ind w:left="78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</w:p>
    <w:p w:rsidR="004D6BCF" w:rsidRPr="006765AD" w:rsidRDefault="004D6BCF" w:rsidP="004D6BCF">
      <w:pPr>
        <w:rPr>
          <w:rFonts w:ascii="Arial" w:hAnsi="Arial" w:cs="Arial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D510EE" w:rsidRDefault="00D510EE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Default="00387662">
      <w:pPr>
        <w:rPr>
          <w:rFonts w:asciiTheme="majorEastAsia" w:eastAsiaTheme="majorEastAsia" w:hAnsiTheme="majorEastAsia" w:cs="Arial"/>
          <w:sz w:val="21"/>
          <w:szCs w:val="21"/>
        </w:rPr>
      </w:pPr>
    </w:p>
    <w:p w:rsidR="00387662" w:rsidRPr="00AC49C2" w:rsidRDefault="00387662" w:rsidP="00387662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02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38766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C452E1" w:rsidRDefault="00387662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ED5405" w:rsidRDefault="00387662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38766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C452E1" w:rsidRDefault="00387662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C452E1" w:rsidRDefault="0038766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387662" w:rsidRPr="00AC49C2" w:rsidRDefault="00387662" w:rsidP="00387662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AC49C2" w:rsidRDefault="0038766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194AFD" w:rsidRDefault="00387662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B23C15" w:rsidRDefault="0038766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B23C15" w:rsidRDefault="0038766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AC49C2" w:rsidRDefault="0038766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AC3AB2" w:rsidRDefault="00387662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432C08" w:rsidRDefault="0038766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432C08" w:rsidRDefault="00387662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432C08" w:rsidRDefault="0038766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AC3AB2" w:rsidRDefault="00387662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38766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AC49C2" w:rsidRDefault="0038766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87662" w:rsidRPr="00161A2A" w:rsidRDefault="0038766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387662" w:rsidRDefault="00387662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Fonts w:ascii="Arial" w:eastAsia="Times New Roman" w:hAnsi="Arial" w:cs="Arial"/>
        </w:rPr>
        <w:br/>
      </w:r>
      <w:r w:rsidR="004D6BCF"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F84141" w:rsidRPr="00F84141" w:rsidRDefault="00F84141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hAnsi="Arial" w:cs="Arial" w:hint="eastAsia"/>
        </w:rPr>
        <w:t>PC</w:t>
      </w:r>
      <w:r>
        <w:rPr>
          <w:rFonts w:ascii="Arial" w:hAnsi="Arial" w:cs="Arial" w:hint="eastAsia"/>
        </w:rPr>
        <w:t>无法访问</w:t>
      </w:r>
      <w:r>
        <w:rPr>
          <w:rFonts w:ascii="Arial" w:hAnsi="Arial" w:cs="Arial" w:hint="eastAsia"/>
        </w:rPr>
        <w:t>NAS</w:t>
      </w:r>
      <w:r w:rsidR="009057DE">
        <w:rPr>
          <w:rFonts w:ascii="Arial" w:hAnsi="Arial" w:cs="Arial" w:hint="eastAsia"/>
        </w:rPr>
        <w:t xml:space="preserve"> </w:t>
      </w:r>
      <w:r w:rsidR="009057DE" w:rsidRPr="009057DE">
        <w:rPr>
          <w:rFonts w:ascii="Arial" w:hAnsi="Arial" w:cs="Arial" w:hint="eastAsia"/>
        </w:rPr>
        <w:t>SMB</w:t>
      </w:r>
      <w:r>
        <w:rPr>
          <w:rFonts w:ascii="Arial" w:hAnsi="Arial" w:cs="Arial" w:hint="eastAsia"/>
        </w:rPr>
        <w:t>共享文件</w:t>
      </w:r>
    </w:p>
    <w:p w:rsidR="004D6BCF" w:rsidRDefault="004D6BCF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F84141" w:rsidRPr="00F84141" w:rsidRDefault="00F84141" w:rsidP="00C367BB">
      <w:pPr>
        <w:pStyle w:val="ac"/>
        <w:numPr>
          <w:ilvl w:val="0"/>
          <w:numId w:val="3"/>
        </w:numPr>
        <w:ind w:firstLineChars="0"/>
        <w:rPr>
          <w:rFonts w:ascii="Arial" w:eastAsiaTheme="minorEastAsia" w:hAnsi="Arial" w:cs="Arial"/>
          <w:bCs/>
          <w:iCs/>
          <w:sz w:val="20"/>
          <w:szCs w:val="20"/>
        </w:rPr>
      </w:pP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点击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[</w:t>
      </w:r>
      <w:r w:rsidRPr="00F84141">
        <w:rPr>
          <w:rFonts w:ascii="Arial" w:eastAsiaTheme="minorEastAsia" w:hAnsi="Arial" w:cs="Arial"/>
          <w:bCs/>
          <w:iCs/>
          <w:sz w:val="20"/>
          <w:szCs w:val="20"/>
        </w:rPr>
        <w:t>共享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/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添加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]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创建一个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SMB/CIFS</w:t>
      </w:r>
      <w:r w:rsidRPr="00F84141">
        <w:rPr>
          <w:rFonts w:ascii="Arial" w:eastAsiaTheme="minorEastAsia" w:hAnsi="Arial" w:cs="Arial" w:hint="eastAsia"/>
          <w:bCs/>
          <w:iCs/>
          <w:sz w:val="20"/>
          <w:szCs w:val="20"/>
        </w:rPr>
        <w:t>的共享。</w:t>
      </w:r>
    </w:p>
    <w:p w:rsidR="00F84141" w:rsidRDefault="00F84141" w:rsidP="00C367BB">
      <w:pPr>
        <w:pStyle w:val="ac"/>
        <w:numPr>
          <w:ilvl w:val="0"/>
          <w:numId w:val="3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给共享文件夹添加共享用户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admin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F84141" w:rsidRDefault="00141A5E" w:rsidP="00C367BB">
      <w:pPr>
        <w:pStyle w:val="ac"/>
        <w:numPr>
          <w:ilvl w:val="0"/>
          <w:numId w:val="3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  <w:t>W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in+R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打开运行输入</w:t>
      </w:r>
      <w:hyperlink r:id="rId10" w:history="1">
        <w:r w:rsidR="008E2047" w:rsidRPr="001C5AE8">
          <w:rPr>
            <w:rStyle w:val="ad"/>
            <w:rFonts w:ascii="Arial" w:eastAsiaTheme="minorEastAsia" w:hAnsi="Arial" w:cs="Arial" w:hint="eastAsia"/>
            <w:bCs/>
            <w:sz w:val="20"/>
            <w:szCs w:val="20"/>
          </w:rPr>
          <w:t>\\NAS</w:t>
        </w:r>
      </w:hyperlink>
      <w:r w:rsidR="008E2047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 xml:space="preserve"> </w:t>
      </w:r>
      <w:r w:rsidR="00D07B75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，无法访问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NAS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的共享文件。</w:t>
      </w:r>
    </w:p>
    <w:p w:rsidR="000E5A44" w:rsidRPr="00987E91" w:rsidRDefault="002F7E79" w:rsidP="00987E91">
      <w:pPr>
        <w:ind w:left="195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 w:rsidRPr="00987E91">
        <w:rPr>
          <w:rFonts w:ascii="Arial" w:eastAsiaTheme="minorEastAsia" w:hAnsi="Arial" w:cs="Arial" w:hint="eastAsia"/>
          <w:bCs/>
          <w:iCs/>
          <w:sz w:val="20"/>
          <w:szCs w:val="20"/>
        </w:rPr>
        <w:t>请看下图作为参考</w:t>
      </w:r>
      <w:r w:rsidR="000E5A44" w:rsidRPr="00987E91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：</w:t>
      </w:r>
    </w:p>
    <w:p w:rsidR="00A320EA" w:rsidRPr="00A320EA" w:rsidRDefault="00A320EA" w:rsidP="00A320EA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6120130" cy="3230419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CF" w:rsidRPr="006765AD" w:rsidRDefault="004D6BCF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3F63EB" w:rsidRDefault="004D6BCF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8E2047" w:rsidRDefault="008E2047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>
        <w:rPr>
          <w:rStyle w:val="a4"/>
          <w:rFonts w:ascii="Arial" w:eastAsiaTheme="minorEastAsia" w:hAnsi="Arial" w:cs="Arial"/>
          <w:b/>
          <w:bCs/>
          <w:sz w:val="20"/>
          <w:szCs w:val="20"/>
        </w:rPr>
        <w:br w:type="page"/>
      </w:r>
    </w:p>
    <w:p w:rsidR="003F63EB" w:rsidRPr="00AC49C2" w:rsidRDefault="003F63EB" w:rsidP="003F63EB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</w:t>
      </w:r>
      <w:r w:rsidR="00937CB0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3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3F63EB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C452E1" w:rsidRDefault="003F63EB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ED5405" w:rsidRDefault="003F63EB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3F63EB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C452E1" w:rsidRDefault="003F63EB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C452E1" w:rsidRDefault="003F63EB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3F63EB" w:rsidRPr="00AC49C2" w:rsidRDefault="003F63EB" w:rsidP="003F63EB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AC49C2" w:rsidRDefault="003F63EB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194AFD" w:rsidRDefault="003F63EB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B23C15" w:rsidRDefault="003F63EB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B23C15" w:rsidRDefault="003F63EB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AC49C2" w:rsidRDefault="003F63EB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AC3AB2" w:rsidRDefault="003F63EB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432C08" w:rsidRDefault="003F63EB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432C08" w:rsidRDefault="003F63EB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432C08" w:rsidRDefault="003F63EB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AC3AB2" w:rsidRDefault="003F63EB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3F63EB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AC49C2" w:rsidRDefault="003F63EB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3F63EB" w:rsidRPr="00161A2A" w:rsidRDefault="003F63EB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3F63EB" w:rsidRDefault="003F63EB" w:rsidP="003F63E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486E4A" w:rsidRDefault="00486E4A" w:rsidP="003F63EB">
      <w:pPr>
        <w:rPr>
          <w:rStyle w:val="a4"/>
          <w:rFonts w:eastAsiaTheme="minorEastAsia"/>
          <w:bCs/>
          <w:i w:val="0"/>
          <w:sz w:val="20"/>
          <w:szCs w:val="20"/>
        </w:rPr>
      </w:pPr>
      <w:r w:rsidRPr="0029294A">
        <w:rPr>
          <w:rStyle w:val="a4"/>
          <w:rFonts w:eastAsiaTheme="minorEastAsia" w:hint="eastAsia"/>
          <w:bCs/>
          <w:i w:val="0"/>
          <w:sz w:val="20"/>
          <w:szCs w:val="20"/>
        </w:rPr>
        <w:t>主服务器宕机以后副服务器无法同步目录组</w:t>
      </w:r>
      <w:r w:rsidR="0029294A">
        <w:rPr>
          <w:rStyle w:val="a4"/>
          <w:rFonts w:eastAsiaTheme="minorEastAsia" w:hint="eastAsia"/>
          <w:bCs/>
          <w:i w:val="0"/>
          <w:sz w:val="20"/>
          <w:szCs w:val="20"/>
        </w:rPr>
        <w:t>。</w:t>
      </w:r>
    </w:p>
    <w:p w:rsidR="0029294A" w:rsidRPr="0029294A" w:rsidRDefault="0029294A" w:rsidP="003F63EB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</w:p>
    <w:p w:rsidR="003F63EB" w:rsidRDefault="003F63EB" w:rsidP="003F63E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486E4A" w:rsidRDefault="00810A65" w:rsidP="00C367BB">
      <w:pPr>
        <w:pStyle w:val="ac"/>
        <w:numPr>
          <w:ilvl w:val="0"/>
          <w:numId w:val="4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主服务器上创建好目录组并</w:t>
      </w:r>
      <w:r w:rsidR="00486E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做</w:t>
      </w:r>
      <w:r w:rsidR="00486E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SMB/CIFS</w:t>
      </w:r>
      <w:r w:rsidR="00486E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共享。</w:t>
      </w:r>
    </w:p>
    <w:p w:rsidR="00486E4A" w:rsidRDefault="00486E4A" w:rsidP="00C367BB">
      <w:pPr>
        <w:pStyle w:val="ac"/>
        <w:numPr>
          <w:ilvl w:val="0"/>
          <w:numId w:val="4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关</w:t>
      </w:r>
      <w:r w:rsidR="00B94FA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闭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主服务器访问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192.168.1.145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，副服务器并没有将目录组同步过去。</w:t>
      </w:r>
    </w:p>
    <w:p w:rsidR="00ED44C3" w:rsidRDefault="00ED44C3" w:rsidP="00ED44C3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请参考下图：</w:t>
      </w:r>
    </w:p>
    <w:p w:rsidR="00F052F3" w:rsidRPr="00A9205B" w:rsidRDefault="00F052F3" w:rsidP="00A9205B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6614664" cy="2674189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95" cy="268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F3" w:rsidRDefault="00F052F3" w:rsidP="00ED44C3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/>
          <w:bCs/>
          <w:i/>
          <w:noProof/>
          <w:sz w:val="20"/>
          <w:szCs w:val="20"/>
        </w:rPr>
        <w:lastRenderedPageBreak/>
        <w:drawing>
          <wp:inline distT="0" distB="0" distL="0" distR="0">
            <wp:extent cx="6122957" cy="2829464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4" cy="282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4A" w:rsidRPr="00F052F3" w:rsidRDefault="00F052F3" w:rsidP="00F052F3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/>
          <w:bCs/>
          <w:i/>
          <w:noProof/>
          <w:sz w:val="20"/>
          <w:szCs w:val="20"/>
        </w:rPr>
        <w:drawing>
          <wp:inline distT="0" distB="0" distL="0" distR="0">
            <wp:extent cx="6109251" cy="2415396"/>
            <wp:effectExtent l="19050" t="0" r="579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3EB" w:rsidRPr="006765AD" w:rsidRDefault="003F63EB" w:rsidP="003F63E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3F63EB" w:rsidRPr="006765AD" w:rsidRDefault="003F63EB" w:rsidP="003F63EB">
      <w:pPr>
        <w:rPr>
          <w:rFonts w:ascii="Arial" w:hAnsi="Arial" w:cs="Arial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3F63EB" w:rsidRPr="003F63EB" w:rsidRDefault="003F63EB" w:rsidP="004D6BCF">
      <w:pPr>
        <w:rPr>
          <w:rFonts w:ascii="Arial" w:eastAsiaTheme="minorEastAsia" w:hAnsi="Arial" w:cs="Arial"/>
        </w:rPr>
      </w:pPr>
    </w:p>
    <w:p w:rsidR="004D6BCF" w:rsidRDefault="004D6BCF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8E2047" w:rsidRDefault="008E2047" w:rsidP="00937CB0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8E2047" w:rsidRDefault="008E2047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>
        <w:rPr>
          <w:rStyle w:val="a4"/>
          <w:rFonts w:ascii="Arial" w:eastAsiaTheme="minorEastAsia" w:hAnsi="Arial" w:cs="Arial"/>
          <w:b/>
          <w:bCs/>
          <w:sz w:val="20"/>
          <w:szCs w:val="20"/>
        </w:rPr>
        <w:br w:type="page"/>
      </w:r>
    </w:p>
    <w:p w:rsidR="00937CB0" w:rsidRPr="00AC49C2" w:rsidRDefault="00937CB0" w:rsidP="00937CB0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04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3"/>
        <w:gridCol w:w="5145"/>
      </w:tblGrid>
      <w:tr w:rsidR="00937CB0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C452E1" w:rsidRDefault="00937CB0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ED5405" w:rsidRDefault="005972DE" w:rsidP="00BD562C">
            <w:pPr>
              <w:rPr>
                <w:rFonts w:ascii="Arial" w:eastAsia="Times New Roman" w:hAnsi="Arial" w:cs="Arial"/>
              </w:rPr>
            </w:pPr>
            <w:r>
              <w:rPr>
                <w:rFonts w:ascii="Arial" w:hAnsi="Arial" w:cs="Arial" w:hint="eastAsia"/>
              </w:rPr>
              <w:t>Medium</w:t>
            </w:r>
          </w:p>
        </w:tc>
      </w:tr>
      <w:tr w:rsidR="00937CB0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C452E1" w:rsidRDefault="00937CB0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C452E1" w:rsidRDefault="00937CB0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937CB0" w:rsidRPr="00AC49C2" w:rsidRDefault="00937CB0" w:rsidP="00937CB0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AC49C2" w:rsidRDefault="00937CB0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194AFD" w:rsidRDefault="00937CB0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B23C15" w:rsidRDefault="00937CB0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B23C15" w:rsidRDefault="00937CB0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AC49C2" w:rsidRDefault="00937CB0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AC3AB2" w:rsidRDefault="00937CB0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432C08" w:rsidRDefault="00937CB0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432C08" w:rsidRDefault="00937CB0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432C08" w:rsidRDefault="00937CB0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AC3AB2" w:rsidRDefault="00937CB0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937CB0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AC49C2" w:rsidRDefault="00937CB0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37CB0" w:rsidRPr="00161A2A" w:rsidRDefault="00937CB0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937CB0" w:rsidRDefault="00937CB0" w:rsidP="00937CB0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91368D" w:rsidRPr="0091368D" w:rsidRDefault="0091368D" w:rsidP="00937CB0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集群</w:t>
      </w:r>
      <w:r w:rsidR="00F730C3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服务器高可用性的设定状态</w:t>
      </w:r>
      <w:r w:rsidR="00ED15B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始终是</w:t>
      </w:r>
      <w:r w:rsidR="00F730C3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初始化状态</w:t>
      </w:r>
      <w:r w:rsidR="009057DE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937CB0" w:rsidRDefault="00937CB0" w:rsidP="00937CB0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F730C3" w:rsidRDefault="00F730C3" w:rsidP="00F730C3">
      <w:pPr>
        <w:pStyle w:val="ac"/>
        <w:numPr>
          <w:ilvl w:val="0"/>
          <w:numId w:val="6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bookmarkStart w:id="12" w:name="OLE_LINK15"/>
      <w:bookmarkStart w:id="13" w:name="OLE_LINK16"/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准备两台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NAS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做集群，一台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为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192.168.1.139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，一台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为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192.168.1.138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，集群虚拟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为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192.168.1.145.</w:t>
      </w:r>
    </w:p>
    <w:bookmarkEnd w:id="12"/>
    <w:bookmarkEnd w:id="13"/>
    <w:p w:rsidR="00F730C3" w:rsidRDefault="00F730C3" w:rsidP="00F730C3">
      <w:pPr>
        <w:pStyle w:val="ac"/>
        <w:numPr>
          <w:ilvl w:val="0"/>
          <w:numId w:val="6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进入集群服务器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  <w:t>高可用性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设定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查看高可用性的状态为初始化。</w:t>
      </w:r>
    </w:p>
    <w:p w:rsidR="00F730C3" w:rsidRDefault="00F730C3" w:rsidP="00F730C3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请参考下图：</w:t>
      </w:r>
    </w:p>
    <w:p w:rsidR="00F730C3" w:rsidRPr="00F730C3" w:rsidRDefault="00F730C3" w:rsidP="00F730C3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 w:hint="eastAsia"/>
          <w:bCs/>
          <w:i/>
          <w:noProof/>
          <w:sz w:val="20"/>
          <w:szCs w:val="20"/>
        </w:rPr>
        <w:drawing>
          <wp:inline distT="0" distB="0" distL="0" distR="0">
            <wp:extent cx="6120130" cy="315889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C3" w:rsidRPr="00F730C3" w:rsidRDefault="00F730C3" w:rsidP="00F730C3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</w:p>
    <w:p w:rsidR="00937CB0" w:rsidRPr="006765AD" w:rsidRDefault="00937CB0" w:rsidP="00937CB0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937CB0" w:rsidRPr="006765AD" w:rsidRDefault="00937CB0" w:rsidP="00937CB0">
      <w:pPr>
        <w:rPr>
          <w:rFonts w:ascii="Arial" w:hAnsi="Arial" w:cs="Arial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937CB0" w:rsidRDefault="00937CB0" w:rsidP="004D6BCF">
      <w:pPr>
        <w:rPr>
          <w:rFonts w:asciiTheme="majorEastAsia" w:eastAsiaTheme="minorEastAsia" w:hAnsiTheme="majorEastAsia" w:cs="Arial"/>
          <w:sz w:val="21"/>
          <w:szCs w:val="21"/>
        </w:rPr>
      </w:pPr>
    </w:p>
    <w:p w:rsidR="000A6002" w:rsidRPr="00AC49C2" w:rsidRDefault="000A6002" w:rsidP="000A6002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05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0A600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C452E1" w:rsidRDefault="000A6002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ED5405" w:rsidRDefault="000A6002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0A6002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C452E1" w:rsidRDefault="000A6002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C452E1" w:rsidRDefault="000A600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0A6002" w:rsidRPr="00AC49C2" w:rsidRDefault="000A6002" w:rsidP="000A6002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AC49C2" w:rsidRDefault="000A600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194AFD" w:rsidRDefault="000A6002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B23C15" w:rsidRDefault="000A600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B23C15" w:rsidRDefault="000A6002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AC49C2" w:rsidRDefault="000A600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AC3AB2" w:rsidRDefault="000A6002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432C08" w:rsidRDefault="000A600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432C08" w:rsidRDefault="000A6002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432C08" w:rsidRDefault="000A6002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AC3AB2" w:rsidRDefault="000A6002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0A6002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AC49C2" w:rsidRDefault="000A6002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A6002" w:rsidRPr="00161A2A" w:rsidRDefault="000A6002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0A6002" w:rsidRDefault="00381ED8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BB2842" w:rsidRPr="0029294A" w:rsidRDefault="005D217E" w:rsidP="0029294A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集群服务器做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SMB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共享，用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PC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去访问集群服务器的共享文件夹但不登录，安全事件中记录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8</w:t>
      </w:r>
      <w:r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条登录失败的事件</w:t>
      </w:r>
      <w:r w:rsidR="00E132A7"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381ED8" w:rsidRDefault="00381ED8" w:rsidP="00381ED8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bookmarkStart w:id="14" w:name="OLE_LINK13"/>
      <w:bookmarkStart w:id="15" w:name="OLE_LINK14"/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bookmarkEnd w:id="14"/>
    <w:bookmarkEnd w:id="15"/>
    <w:p w:rsidR="00144689" w:rsidRDefault="00080E52" w:rsidP="00144689">
      <w:pPr>
        <w:pStyle w:val="ac"/>
        <w:numPr>
          <w:ilvl w:val="0"/>
          <w:numId w:val="7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访问集群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 xml:space="preserve">IP 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创建一个共享文件夹，</w:t>
      </w:r>
      <w:r w:rsidRPr="00080E52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给共享文件夹</w:t>
      </w:r>
      <w:r w:rsidR="009D55D3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添加</w:t>
      </w:r>
      <w:r w:rsidRPr="00080E52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本地用户</w:t>
      </w:r>
      <w:r w:rsidR="009D55D3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权限</w:t>
      </w:r>
      <w:r w:rsidR="00144689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391616" w:rsidRPr="00144689" w:rsidRDefault="00654FDF" w:rsidP="00144689">
      <w:pPr>
        <w:pStyle w:val="ac"/>
        <w:numPr>
          <w:ilvl w:val="0"/>
          <w:numId w:val="7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  <w:t>W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in+R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打开运行输入</w:t>
      </w:r>
      <w:hyperlink r:id="rId16" w:history="1">
        <w:r w:rsidRPr="001C5AE8">
          <w:rPr>
            <w:rStyle w:val="ad"/>
            <w:rFonts w:ascii="Arial" w:eastAsiaTheme="minorEastAsia" w:hAnsi="Arial" w:cs="Arial" w:hint="eastAsia"/>
            <w:bCs/>
            <w:sz w:val="20"/>
            <w:szCs w:val="20"/>
          </w:rPr>
          <w:t>\\NAS</w:t>
        </w:r>
      </w:hyperlink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 xml:space="preserve"> IP</w:t>
      </w:r>
      <w:r w:rsidR="00FE764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，</w:t>
      </w:r>
      <w:r w:rsidR="0039161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访问集群服务器的共享文件夹，但不</w:t>
      </w:r>
      <w:r w:rsidR="00922ECC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登录共享文件夹</w:t>
      </w:r>
      <w:r w:rsidR="00391616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144689" w:rsidRDefault="00144689" w:rsidP="00144689">
      <w:pPr>
        <w:pStyle w:val="ac"/>
        <w:numPr>
          <w:ilvl w:val="0"/>
          <w:numId w:val="7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事件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安全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查看安全事件，发现安全事件中记录了</w:t>
      </w:r>
      <w:r w:rsidR="00801293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8</w:t>
      </w:r>
      <w:r w:rsidR="004F6C62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条</w:t>
      </w:r>
      <w:r w:rsidR="00DB3F1F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该</w:t>
      </w:r>
      <w:r w:rsidR="00DB3F1F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PC IP</w:t>
      </w:r>
      <w:r w:rsidR="00DB3F1F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登录失败的事件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0244ED" w:rsidRDefault="000244ED" w:rsidP="000244ED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请参考下图：</w:t>
      </w:r>
    </w:p>
    <w:p w:rsidR="00350F47" w:rsidRDefault="00277516" w:rsidP="000244ED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/>
          <w:bCs/>
          <w:i/>
          <w:noProof/>
          <w:sz w:val="20"/>
          <w:szCs w:val="20"/>
        </w:rPr>
        <w:drawing>
          <wp:inline distT="0" distB="0" distL="0" distR="0">
            <wp:extent cx="6120130" cy="345189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ED" w:rsidRDefault="000244ED" w:rsidP="000244ED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</w:p>
    <w:p w:rsidR="00277516" w:rsidRPr="00144689" w:rsidRDefault="00277516" w:rsidP="000244ED">
      <w:pPr>
        <w:pStyle w:val="ac"/>
        <w:ind w:left="360" w:firstLineChars="0" w:firstLine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</w:p>
    <w:p w:rsidR="00381ED8" w:rsidRPr="006765AD" w:rsidRDefault="00381ED8" w:rsidP="00381ED8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Validation:</w:t>
      </w:r>
    </w:p>
    <w:p w:rsidR="00381ED8" w:rsidRDefault="00381ED8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447CA5" w:rsidRDefault="00447CA5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447CA5" w:rsidRDefault="00447CA5" w:rsidP="004D6BC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447CA5" w:rsidRPr="00AC49C2" w:rsidRDefault="00447CA5" w:rsidP="00447CA5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</w:t>
      </w:r>
      <w:r w:rsidR="00431AE1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6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447CA5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C452E1" w:rsidRDefault="00447CA5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ED5405" w:rsidRDefault="00447CA5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447CA5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C452E1" w:rsidRDefault="00447CA5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C452E1" w:rsidRDefault="00447CA5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447CA5" w:rsidRPr="00AC49C2" w:rsidRDefault="00447CA5" w:rsidP="00447CA5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AC49C2" w:rsidRDefault="00447CA5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194AFD" w:rsidRDefault="00447CA5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B23C15" w:rsidRDefault="00447CA5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B23C15" w:rsidRDefault="00447CA5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AC49C2" w:rsidRDefault="00447CA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AC3AB2" w:rsidRDefault="00447CA5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432C08" w:rsidRDefault="00447CA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432C08" w:rsidRDefault="00447CA5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432C08" w:rsidRDefault="00447CA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AC3AB2" w:rsidRDefault="00447CA5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447CA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AC49C2" w:rsidRDefault="00447CA5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447CA5" w:rsidRPr="00161A2A" w:rsidRDefault="00447CA5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447CA5" w:rsidRDefault="00447CA5" w:rsidP="00447CA5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447CA5" w:rsidRDefault="008C2CD0" w:rsidP="0029294A">
      <w:pPr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集群服务器做本地同步</w:t>
      </w:r>
      <w:r w:rsidR="004863E8" w:rsidRPr="0029294A">
        <w:rPr>
          <w:rStyle w:val="a4"/>
          <w:rFonts w:hint="eastAsia"/>
          <w:bCs/>
          <w:i w:val="0"/>
          <w:sz w:val="20"/>
          <w:szCs w:val="20"/>
        </w:rPr>
        <w:t>时，</w:t>
      </w:r>
      <w:r w:rsidRPr="0029294A">
        <w:rPr>
          <w:rStyle w:val="a4"/>
          <w:rFonts w:hint="eastAsia"/>
          <w:bCs/>
          <w:i w:val="0"/>
          <w:sz w:val="20"/>
          <w:szCs w:val="20"/>
        </w:rPr>
        <w:t>系统事件中记录</w:t>
      </w:r>
      <w:r w:rsidR="004863E8" w:rsidRPr="0029294A">
        <w:rPr>
          <w:rStyle w:val="a4"/>
          <w:rFonts w:hint="eastAsia"/>
          <w:bCs/>
          <w:i w:val="0"/>
          <w:sz w:val="20"/>
          <w:szCs w:val="20"/>
        </w:rPr>
        <w:t>多条</w:t>
      </w:r>
      <w:r w:rsidRPr="0029294A">
        <w:rPr>
          <w:rStyle w:val="a4"/>
          <w:rFonts w:hint="eastAsia"/>
          <w:bCs/>
          <w:i w:val="0"/>
          <w:sz w:val="20"/>
          <w:szCs w:val="20"/>
        </w:rPr>
        <w:t>连接和断开事件。</w:t>
      </w:r>
    </w:p>
    <w:p w:rsidR="0029294A" w:rsidRPr="0029294A" w:rsidRDefault="0029294A" w:rsidP="0029294A">
      <w:pPr>
        <w:rPr>
          <w:rStyle w:val="a4"/>
          <w:bCs/>
          <w:i w:val="0"/>
          <w:sz w:val="20"/>
          <w:szCs w:val="20"/>
        </w:rPr>
      </w:pPr>
    </w:p>
    <w:p w:rsidR="00183B81" w:rsidRDefault="00183B81" w:rsidP="00183B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183B81" w:rsidRPr="0029294A" w:rsidRDefault="00183B81" w:rsidP="00183B81">
      <w:pPr>
        <w:pStyle w:val="ac"/>
        <w:numPr>
          <w:ilvl w:val="0"/>
          <w:numId w:val="8"/>
        </w:numPr>
        <w:ind w:firstLineChars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访问集群</w:t>
      </w:r>
      <w:r w:rsidRPr="0029294A">
        <w:rPr>
          <w:rStyle w:val="a4"/>
          <w:rFonts w:hint="eastAsia"/>
          <w:bCs/>
          <w:i w:val="0"/>
          <w:sz w:val="20"/>
          <w:szCs w:val="20"/>
        </w:rPr>
        <w:t>IP</w:t>
      </w:r>
      <w:r w:rsidRPr="0029294A">
        <w:rPr>
          <w:rStyle w:val="a4"/>
          <w:rFonts w:hint="eastAsia"/>
          <w:bCs/>
          <w:i w:val="0"/>
          <w:sz w:val="20"/>
          <w:szCs w:val="20"/>
        </w:rPr>
        <w:t>点击</w:t>
      </w:r>
      <w:r w:rsidRPr="0029294A">
        <w:rPr>
          <w:rStyle w:val="a4"/>
          <w:rFonts w:hint="eastAsia"/>
          <w:bCs/>
          <w:i w:val="0"/>
          <w:sz w:val="20"/>
          <w:szCs w:val="20"/>
        </w:rPr>
        <w:t>[</w:t>
      </w:r>
      <w:r w:rsidRPr="0029294A">
        <w:rPr>
          <w:rStyle w:val="a4"/>
          <w:rFonts w:hint="eastAsia"/>
          <w:bCs/>
          <w:i w:val="0"/>
          <w:sz w:val="20"/>
          <w:szCs w:val="20"/>
        </w:rPr>
        <w:t>备份</w:t>
      </w:r>
      <w:r w:rsidRPr="0029294A">
        <w:rPr>
          <w:rStyle w:val="a4"/>
          <w:rFonts w:hint="eastAsia"/>
          <w:bCs/>
          <w:i w:val="0"/>
          <w:sz w:val="20"/>
          <w:szCs w:val="20"/>
        </w:rPr>
        <w:t>/</w:t>
      </w:r>
      <w:r w:rsidRPr="0029294A">
        <w:rPr>
          <w:rStyle w:val="a4"/>
          <w:rFonts w:hint="eastAsia"/>
          <w:bCs/>
          <w:i w:val="0"/>
          <w:sz w:val="20"/>
          <w:szCs w:val="20"/>
        </w:rPr>
        <w:t>本地同步</w:t>
      </w:r>
      <w:r w:rsidRPr="0029294A">
        <w:rPr>
          <w:rStyle w:val="a4"/>
          <w:rFonts w:hint="eastAsia"/>
          <w:bCs/>
          <w:i w:val="0"/>
          <w:sz w:val="20"/>
          <w:szCs w:val="20"/>
        </w:rPr>
        <w:t>]</w:t>
      </w:r>
      <w:r w:rsidR="0096213C" w:rsidRPr="0029294A">
        <w:rPr>
          <w:rStyle w:val="a4"/>
          <w:rFonts w:hint="eastAsia"/>
          <w:bCs/>
          <w:i w:val="0"/>
          <w:sz w:val="20"/>
          <w:szCs w:val="20"/>
        </w:rPr>
        <w:t>创建一个从外部卷</w:t>
      </w:r>
      <w:r w:rsidR="00BB1365" w:rsidRPr="0029294A">
        <w:rPr>
          <w:rStyle w:val="a4"/>
          <w:rFonts w:hint="eastAsia"/>
          <w:bCs/>
          <w:i w:val="0"/>
          <w:sz w:val="20"/>
          <w:szCs w:val="20"/>
        </w:rPr>
        <w:t>向</w:t>
      </w:r>
      <w:r w:rsidR="0096213C" w:rsidRPr="0029294A">
        <w:rPr>
          <w:rStyle w:val="a4"/>
          <w:rFonts w:hint="eastAsia"/>
          <w:bCs/>
          <w:i w:val="0"/>
          <w:sz w:val="20"/>
          <w:szCs w:val="20"/>
        </w:rPr>
        <w:t>内部同步的备份任务。</w:t>
      </w:r>
    </w:p>
    <w:p w:rsidR="004863E8" w:rsidRPr="0029294A" w:rsidRDefault="00111185" w:rsidP="0047526C">
      <w:pPr>
        <w:pStyle w:val="ac"/>
        <w:numPr>
          <w:ilvl w:val="0"/>
          <w:numId w:val="8"/>
        </w:numPr>
        <w:ind w:firstLineChars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点击</w:t>
      </w:r>
      <w:r w:rsidRPr="0029294A">
        <w:rPr>
          <w:rStyle w:val="a4"/>
          <w:rFonts w:hint="eastAsia"/>
          <w:bCs/>
          <w:i w:val="0"/>
          <w:sz w:val="20"/>
          <w:szCs w:val="20"/>
        </w:rPr>
        <w:t>[</w:t>
      </w:r>
      <w:r w:rsidRPr="0029294A">
        <w:rPr>
          <w:rStyle w:val="a4"/>
          <w:rFonts w:hint="eastAsia"/>
          <w:bCs/>
          <w:i w:val="0"/>
          <w:sz w:val="20"/>
          <w:szCs w:val="20"/>
        </w:rPr>
        <w:t>事件</w:t>
      </w:r>
      <w:r w:rsidRPr="0029294A">
        <w:rPr>
          <w:rStyle w:val="a4"/>
          <w:rFonts w:hint="eastAsia"/>
          <w:bCs/>
          <w:i w:val="0"/>
          <w:sz w:val="20"/>
          <w:szCs w:val="20"/>
        </w:rPr>
        <w:t>/</w:t>
      </w:r>
      <w:r w:rsidR="008A63D5" w:rsidRPr="0029294A">
        <w:rPr>
          <w:rStyle w:val="a4"/>
          <w:rFonts w:hint="eastAsia"/>
          <w:bCs/>
          <w:i w:val="0"/>
          <w:sz w:val="20"/>
          <w:szCs w:val="20"/>
        </w:rPr>
        <w:t>系统</w:t>
      </w:r>
      <w:r w:rsidRPr="0029294A">
        <w:rPr>
          <w:rStyle w:val="a4"/>
          <w:rFonts w:hint="eastAsia"/>
          <w:bCs/>
          <w:i w:val="0"/>
          <w:sz w:val="20"/>
          <w:szCs w:val="20"/>
        </w:rPr>
        <w:t>]</w:t>
      </w:r>
      <w:r w:rsidR="008A63D5" w:rsidRPr="0029294A">
        <w:rPr>
          <w:rStyle w:val="a4"/>
          <w:rFonts w:hint="eastAsia"/>
          <w:bCs/>
          <w:i w:val="0"/>
          <w:sz w:val="20"/>
          <w:szCs w:val="20"/>
        </w:rPr>
        <w:t>查看系统事件</w:t>
      </w:r>
      <w:r w:rsidR="0047526C" w:rsidRPr="0029294A">
        <w:rPr>
          <w:rStyle w:val="a4"/>
          <w:rFonts w:hint="eastAsia"/>
          <w:bCs/>
          <w:i w:val="0"/>
          <w:sz w:val="20"/>
          <w:szCs w:val="20"/>
        </w:rPr>
        <w:t>，系统事件记录了很多连接和断开事件</w:t>
      </w:r>
      <w:r w:rsidR="004863E8" w:rsidRPr="0029294A">
        <w:rPr>
          <w:rStyle w:val="a4"/>
          <w:rFonts w:hint="eastAsia"/>
          <w:bCs/>
          <w:i w:val="0"/>
          <w:sz w:val="20"/>
          <w:szCs w:val="20"/>
        </w:rPr>
        <w:t>。</w:t>
      </w:r>
    </w:p>
    <w:p w:rsidR="0047526C" w:rsidRPr="0029294A" w:rsidRDefault="004863E8" w:rsidP="0047526C">
      <w:pPr>
        <w:pStyle w:val="ac"/>
        <w:numPr>
          <w:ilvl w:val="0"/>
          <w:numId w:val="8"/>
        </w:numPr>
        <w:ind w:firstLineChars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等待</w:t>
      </w:r>
      <w:r w:rsidR="000845FB" w:rsidRPr="0029294A">
        <w:rPr>
          <w:rStyle w:val="a4"/>
          <w:rFonts w:hint="eastAsia"/>
          <w:bCs/>
          <w:i w:val="0"/>
          <w:sz w:val="20"/>
          <w:szCs w:val="20"/>
        </w:rPr>
        <w:t>若干</w:t>
      </w:r>
      <w:r w:rsidR="0047526C" w:rsidRPr="0029294A">
        <w:rPr>
          <w:rStyle w:val="a4"/>
          <w:rFonts w:hint="eastAsia"/>
          <w:bCs/>
          <w:i w:val="0"/>
          <w:sz w:val="20"/>
          <w:szCs w:val="20"/>
        </w:rPr>
        <w:t>分钟以后</w:t>
      </w:r>
      <w:r w:rsidRPr="0029294A">
        <w:rPr>
          <w:rStyle w:val="a4"/>
          <w:rFonts w:hint="eastAsia"/>
          <w:bCs/>
          <w:i w:val="0"/>
          <w:sz w:val="20"/>
          <w:szCs w:val="20"/>
        </w:rPr>
        <w:t>，</w:t>
      </w:r>
      <w:r w:rsidR="004C7168" w:rsidRPr="0029294A">
        <w:rPr>
          <w:rStyle w:val="a4"/>
          <w:rFonts w:hint="eastAsia"/>
          <w:bCs/>
          <w:i w:val="0"/>
          <w:sz w:val="20"/>
          <w:szCs w:val="20"/>
        </w:rPr>
        <w:t>次</w:t>
      </w:r>
      <w:r w:rsidR="0047526C" w:rsidRPr="0029294A">
        <w:rPr>
          <w:rStyle w:val="a4"/>
          <w:rFonts w:hint="eastAsia"/>
          <w:bCs/>
          <w:i w:val="0"/>
          <w:sz w:val="20"/>
          <w:szCs w:val="20"/>
        </w:rPr>
        <w:t>服务器自动激活</w:t>
      </w:r>
      <w:r w:rsidR="00335EAE" w:rsidRPr="0029294A">
        <w:rPr>
          <w:rStyle w:val="a4"/>
          <w:rFonts w:hint="eastAsia"/>
          <w:bCs/>
          <w:i w:val="0"/>
          <w:sz w:val="20"/>
          <w:szCs w:val="20"/>
        </w:rPr>
        <w:t>,</w:t>
      </w:r>
      <w:r w:rsidR="00335EAE"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 xml:space="preserve"> </w:t>
      </w:r>
      <w:r w:rsidR="00335EAE" w:rsidRPr="0029294A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两台服务器页面都能访问</w:t>
      </w:r>
      <w:r w:rsidR="0047526C" w:rsidRPr="0029294A">
        <w:rPr>
          <w:rStyle w:val="a4"/>
          <w:rFonts w:hint="eastAsia"/>
          <w:bCs/>
          <w:i w:val="0"/>
          <w:sz w:val="20"/>
          <w:szCs w:val="20"/>
        </w:rPr>
        <w:t>。</w:t>
      </w:r>
    </w:p>
    <w:p w:rsidR="00F97744" w:rsidRPr="0029294A" w:rsidRDefault="00F97744" w:rsidP="00F97744">
      <w:pPr>
        <w:pStyle w:val="ac"/>
        <w:ind w:left="360" w:firstLineChars="0" w:firstLine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如下图所示</w:t>
      </w:r>
      <w:r w:rsidRPr="0029294A">
        <w:rPr>
          <w:rStyle w:val="a4"/>
          <w:rFonts w:hint="eastAsia"/>
          <w:bCs/>
          <w:i w:val="0"/>
          <w:sz w:val="20"/>
          <w:szCs w:val="20"/>
        </w:rPr>
        <w:t>:</w:t>
      </w:r>
    </w:p>
    <w:p w:rsidR="00F97744" w:rsidRDefault="00F37AA6" w:rsidP="00F37AA6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6120130" cy="2875102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581" w:rsidRDefault="00C127F0" w:rsidP="00F37AA6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lastRenderedPageBreak/>
        <w:drawing>
          <wp:inline distT="0" distB="0" distL="0" distR="0">
            <wp:extent cx="6120130" cy="153389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581" w:rsidRDefault="006C7581" w:rsidP="00F37AA6">
      <w:pPr>
        <w:rPr>
          <w:rFonts w:ascii="Arial" w:eastAsiaTheme="minorEastAsia" w:hAnsi="Arial" w:cs="Arial"/>
        </w:rPr>
      </w:pPr>
    </w:p>
    <w:p w:rsidR="006C7581" w:rsidRDefault="006C7581" w:rsidP="00F37AA6">
      <w:pPr>
        <w:rPr>
          <w:rFonts w:ascii="Arial" w:eastAsiaTheme="minorEastAsia" w:hAnsi="Arial" w:cs="Arial"/>
        </w:rPr>
      </w:pPr>
    </w:p>
    <w:p w:rsidR="006C7581" w:rsidRDefault="006C7581" w:rsidP="00F37AA6">
      <w:pPr>
        <w:rPr>
          <w:rFonts w:ascii="Arial" w:eastAsiaTheme="minorEastAsia" w:hAnsi="Arial" w:cs="Arial"/>
        </w:rPr>
      </w:pPr>
    </w:p>
    <w:p w:rsidR="006C7581" w:rsidRDefault="006C7581" w:rsidP="00F37AA6">
      <w:pPr>
        <w:rPr>
          <w:rFonts w:ascii="Arial" w:eastAsiaTheme="minorEastAsia" w:hAnsi="Arial" w:cs="Arial"/>
        </w:rPr>
      </w:pPr>
    </w:p>
    <w:p w:rsidR="006C7581" w:rsidRDefault="006C7581" w:rsidP="00F37AA6">
      <w:pPr>
        <w:rPr>
          <w:rFonts w:ascii="Arial" w:eastAsiaTheme="minorEastAsia" w:hAnsi="Arial" w:cs="Arial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EA400D" w:rsidRDefault="00EA400D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</w:p>
    <w:p w:rsidR="006C7581" w:rsidRPr="00AC49C2" w:rsidRDefault="006C7581" w:rsidP="006C7581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</w:t>
      </w:r>
      <w:r w:rsidR="00AE579E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7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6C7581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C452E1" w:rsidRDefault="006C7581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ED5405" w:rsidRDefault="00E46682" w:rsidP="00BD562C">
            <w:pPr>
              <w:rPr>
                <w:rFonts w:ascii="Arial" w:eastAsia="Times New Roman" w:hAnsi="Arial" w:cs="Arial"/>
              </w:rPr>
            </w:pPr>
            <w:r>
              <w:rPr>
                <w:rFonts w:ascii="Arial" w:hAnsi="Arial" w:cs="Arial"/>
              </w:rPr>
              <w:t>L</w:t>
            </w:r>
            <w:r>
              <w:rPr>
                <w:rFonts w:ascii="Arial" w:hAnsi="Arial" w:cs="Arial" w:hint="eastAsia"/>
              </w:rPr>
              <w:t>ow</w:t>
            </w:r>
          </w:p>
        </w:tc>
      </w:tr>
      <w:tr w:rsidR="006C7581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C452E1" w:rsidRDefault="006C7581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C452E1" w:rsidRDefault="006C7581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6C7581" w:rsidRPr="00AC49C2" w:rsidRDefault="006C7581" w:rsidP="006C7581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AC49C2" w:rsidRDefault="006C7581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194AFD" w:rsidRDefault="006C7581" w:rsidP="002D6D67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</w:t>
            </w:r>
            <w:r w:rsidR="002D6D67">
              <w:rPr>
                <w:rFonts w:ascii="Arial" w:hAnsi="Arial" w:cs="Arial" w:hint="eastAsia"/>
              </w:rPr>
              <w:t>99</w:t>
            </w:r>
            <w:r>
              <w:rPr>
                <w:rFonts w:ascii="Arial" w:hAnsi="Arial" w:cs="Arial" w:hint="eastAsia"/>
              </w:rPr>
              <w:t>)</w:t>
            </w:r>
          </w:p>
        </w:tc>
      </w:tr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B23C15" w:rsidRDefault="006C7581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B23C15" w:rsidRDefault="006C7581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AC49C2" w:rsidRDefault="006C7581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AC3AB2" w:rsidRDefault="006C7581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432C08" w:rsidRDefault="006C7581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432C08" w:rsidRDefault="006C7581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432C08" w:rsidRDefault="006C7581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AC3AB2" w:rsidRDefault="006C7581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6C7581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AC49C2" w:rsidRDefault="006C7581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C7581" w:rsidRPr="00161A2A" w:rsidRDefault="006C7581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6C7581" w:rsidRDefault="006C7581" w:rsidP="006C758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6C7581" w:rsidRPr="0029294A" w:rsidRDefault="00A41E01" w:rsidP="00F37AA6">
      <w:pPr>
        <w:rPr>
          <w:i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当两台</w:t>
      </w:r>
      <w:r w:rsidRPr="0029294A">
        <w:rPr>
          <w:rStyle w:val="a4"/>
          <w:rFonts w:hint="eastAsia"/>
          <w:bCs/>
          <w:i w:val="0"/>
          <w:sz w:val="20"/>
          <w:szCs w:val="20"/>
        </w:rPr>
        <w:t>NAS</w:t>
      </w:r>
      <w:r w:rsidRPr="0029294A">
        <w:rPr>
          <w:rStyle w:val="a4"/>
          <w:rFonts w:hint="eastAsia"/>
          <w:bCs/>
          <w:i w:val="0"/>
          <w:sz w:val="20"/>
          <w:szCs w:val="20"/>
        </w:rPr>
        <w:t>没有完成高可用性配置时</w:t>
      </w:r>
      <w:r w:rsidR="004863E8" w:rsidRPr="0029294A">
        <w:rPr>
          <w:rStyle w:val="a4"/>
          <w:rFonts w:hint="eastAsia"/>
          <w:bCs/>
          <w:i w:val="0"/>
          <w:sz w:val="20"/>
          <w:szCs w:val="20"/>
        </w:rPr>
        <w:t>，</w:t>
      </w:r>
      <w:r w:rsidR="004B1484" w:rsidRPr="0029294A">
        <w:rPr>
          <w:rStyle w:val="a4"/>
          <w:rFonts w:hint="eastAsia"/>
          <w:bCs/>
          <w:i w:val="0"/>
          <w:sz w:val="20"/>
          <w:szCs w:val="20"/>
        </w:rPr>
        <w:t>高可用性设定里的状态为</w:t>
      </w:r>
      <w:r w:rsidR="004B1484" w:rsidRPr="0029294A">
        <w:rPr>
          <w:rStyle w:val="a4"/>
          <w:rFonts w:hint="eastAsia"/>
          <w:bCs/>
          <w:i w:val="0"/>
          <w:sz w:val="20"/>
          <w:szCs w:val="20"/>
        </w:rPr>
        <w:t>ready</w:t>
      </w:r>
      <w:r w:rsidR="004B1484" w:rsidRPr="0029294A">
        <w:rPr>
          <w:rStyle w:val="a4"/>
          <w:rFonts w:hint="eastAsia"/>
          <w:bCs/>
          <w:i w:val="0"/>
          <w:sz w:val="20"/>
          <w:szCs w:val="20"/>
        </w:rPr>
        <w:t>。</w:t>
      </w:r>
    </w:p>
    <w:p w:rsidR="004B1484" w:rsidRDefault="004B1484" w:rsidP="004B1484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1C30B1" w:rsidRPr="0029294A" w:rsidRDefault="001C30B1" w:rsidP="001C30B1">
      <w:pPr>
        <w:pStyle w:val="ac"/>
        <w:numPr>
          <w:ilvl w:val="0"/>
          <w:numId w:val="9"/>
        </w:numPr>
        <w:ind w:firstLineChars="0"/>
        <w:rPr>
          <w:rStyle w:val="a4"/>
          <w:bCs/>
          <w:i w:val="0"/>
          <w:iCs w:val="0"/>
          <w:sz w:val="20"/>
          <w:szCs w:val="20"/>
        </w:rPr>
      </w:pPr>
      <w:bookmarkStart w:id="16" w:name="OLE_LINK17"/>
      <w:bookmarkStart w:id="17" w:name="OLE_LINK18"/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准备两台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NAS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做集群，一台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IP192.168.1.139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，一台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IP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为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192.168.1.138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，</w:t>
      </w:r>
      <w:r w:rsidR="0016572F" w:rsidRPr="0029294A">
        <w:rPr>
          <w:rStyle w:val="a4"/>
          <w:rFonts w:hint="eastAsia"/>
          <w:bCs/>
          <w:i w:val="0"/>
          <w:iCs w:val="0"/>
          <w:sz w:val="20"/>
          <w:szCs w:val="20"/>
        </w:rPr>
        <w:t>创建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集群</w:t>
      </w:r>
      <w:r w:rsidR="0016572F" w:rsidRPr="0029294A">
        <w:rPr>
          <w:rStyle w:val="a4"/>
          <w:rFonts w:hint="eastAsia"/>
          <w:bCs/>
          <w:i w:val="0"/>
          <w:iCs w:val="0"/>
          <w:sz w:val="20"/>
          <w:szCs w:val="20"/>
        </w:rPr>
        <w:t>设置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虚拟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IP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为</w:t>
      </w:r>
      <w:r w:rsidRPr="0029294A">
        <w:rPr>
          <w:rStyle w:val="a4"/>
          <w:rFonts w:hint="eastAsia"/>
          <w:bCs/>
          <w:i w:val="0"/>
          <w:iCs w:val="0"/>
          <w:sz w:val="20"/>
          <w:szCs w:val="20"/>
        </w:rPr>
        <w:t>192.168.1.145.</w:t>
      </w:r>
    </w:p>
    <w:bookmarkEnd w:id="16"/>
    <w:bookmarkEnd w:id="17"/>
    <w:p w:rsidR="004B1484" w:rsidRPr="0029294A" w:rsidRDefault="00EE6E3B" w:rsidP="001C30B1">
      <w:pPr>
        <w:pStyle w:val="ac"/>
        <w:numPr>
          <w:ilvl w:val="0"/>
          <w:numId w:val="9"/>
        </w:numPr>
        <w:ind w:firstLineChars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bCs/>
          <w:i w:val="0"/>
          <w:sz w:val="20"/>
          <w:szCs w:val="20"/>
        </w:rPr>
        <w:t>访问集群服务器</w:t>
      </w:r>
      <w:r w:rsidRPr="0029294A">
        <w:rPr>
          <w:rStyle w:val="a4"/>
          <w:rFonts w:hint="eastAsia"/>
          <w:bCs/>
          <w:i w:val="0"/>
          <w:sz w:val="20"/>
          <w:szCs w:val="20"/>
        </w:rPr>
        <w:t>IP</w:t>
      </w:r>
      <w:r w:rsidRPr="0029294A">
        <w:rPr>
          <w:rStyle w:val="a4"/>
          <w:rFonts w:hint="eastAsia"/>
          <w:bCs/>
          <w:i w:val="0"/>
          <w:sz w:val="20"/>
          <w:szCs w:val="20"/>
        </w:rPr>
        <w:t>点击</w:t>
      </w:r>
      <w:r w:rsidRPr="0029294A">
        <w:rPr>
          <w:rStyle w:val="a4"/>
          <w:rFonts w:hint="eastAsia"/>
          <w:bCs/>
          <w:i w:val="0"/>
          <w:sz w:val="20"/>
          <w:szCs w:val="20"/>
        </w:rPr>
        <w:t>[</w:t>
      </w:r>
      <w:r w:rsidRPr="0029294A">
        <w:rPr>
          <w:rStyle w:val="a4"/>
          <w:rFonts w:hint="eastAsia"/>
          <w:bCs/>
          <w:i w:val="0"/>
          <w:sz w:val="20"/>
          <w:szCs w:val="20"/>
        </w:rPr>
        <w:t>高可用性</w:t>
      </w:r>
      <w:r w:rsidRPr="0029294A">
        <w:rPr>
          <w:rStyle w:val="a4"/>
          <w:rFonts w:hint="eastAsia"/>
          <w:bCs/>
          <w:i w:val="0"/>
          <w:sz w:val="20"/>
          <w:szCs w:val="20"/>
        </w:rPr>
        <w:t>]</w:t>
      </w:r>
      <w:r w:rsidRPr="0029294A">
        <w:rPr>
          <w:rStyle w:val="a4"/>
          <w:rFonts w:hint="eastAsia"/>
          <w:bCs/>
          <w:i w:val="0"/>
          <w:sz w:val="20"/>
          <w:szCs w:val="20"/>
        </w:rPr>
        <w:t>查看服务器状态，主服务器为启动状态，副服务器为</w:t>
      </w:r>
      <w:r w:rsidRPr="0029294A">
        <w:rPr>
          <w:rStyle w:val="a4"/>
          <w:rFonts w:hint="eastAsia"/>
          <w:bCs/>
          <w:i w:val="0"/>
          <w:sz w:val="20"/>
          <w:szCs w:val="20"/>
        </w:rPr>
        <w:t>not</w:t>
      </w:r>
      <w:r w:rsidR="00A2212F" w:rsidRPr="0029294A">
        <w:rPr>
          <w:rStyle w:val="a4"/>
          <w:rFonts w:hint="eastAsia"/>
          <w:bCs/>
          <w:i w:val="0"/>
          <w:sz w:val="20"/>
          <w:szCs w:val="20"/>
        </w:rPr>
        <w:t xml:space="preserve"> </w:t>
      </w:r>
      <w:r w:rsidRPr="0029294A">
        <w:rPr>
          <w:rStyle w:val="a4"/>
          <w:rFonts w:hint="eastAsia"/>
          <w:bCs/>
          <w:i w:val="0"/>
          <w:sz w:val="20"/>
          <w:szCs w:val="20"/>
        </w:rPr>
        <w:t xml:space="preserve"> present</w:t>
      </w:r>
      <w:r w:rsidRPr="0029294A">
        <w:rPr>
          <w:rStyle w:val="a4"/>
          <w:rFonts w:hint="eastAsia"/>
          <w:bCs/>
          <w:i w:val="0"/>
          <w:sz w:val="20"/>
          <w:szCs w:val="20"/>
        </w:rPr>
        <w:t>状态。</w:t>
      </w:r>
    </w:p>
    <w:p w:rsidR="00EE6E3B" w:rsidRPr="0029294A" w:rsidRDefault="00EE6E3B" w:rsidP="001C30B1">
      <w:pPr>
        <w:pStyle w:val="ac"/>
        <w:numPr>
          <w:ilvl w:val="0"/>
          <w:numId w:val="9"/>
        </w:numPr>
        <w:ind w:firstLineChars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点击</w:t>
      </w:r>
      <w:r w:rsidRPr="0029294A">
        <w:rPr>
          <w:rStyle w:val="a4"/>
          <w:rFonts w:hint="eastAsia"/>
          <w:bCs/>
          <w:i w:val="0"/>
          <w:sz w:val="20"/>
          <w:szCs w:val="20"/>
        </w:rPr>
        <w:t>[</w:t>
      </w:r>
      <w:r w:rsidRPr="0029294A">
        <w:rPr>
          <w:rStyle w:val="a4"/>
          <w:rFonts w:hint="eastAsia"/>
          <w:bCs/>
          <w:i w:val="0"/>
          <w:sz w:val="20"/>
          <w:szCs w:val="20"/>
        </w:rPr>
        <w:t>高可用性</w:t>
      </w:r>
      <w:r w:rsidRPr="0029294A">
        <w:rPr>
          <w:rStyle w:val="a4"/>
          <w:rFonts w:hint="eastAsia"/>
          <w:bCs/>
          <w:i w:val="0"/>
          <w:sz w:val="20"/>
          <w:szCs w:val="20"/>
        </w:rPr>
        <w:t>/</w:t>
      </w:r>
      <w:r w:rsidRPr="0029294A">
        <w:rPr>
          <w:rStyle w:val="a4"/>
          <w:rFonts w:hint="eastAsia"/>
          <w:bCs/>
          <w:i w:val="0"/>
          <w:sz w:val="20"/>
          <w:szCs w:val="20"/>
        </w:rPr>
        <w:t>设定</w:t>
      </w:r>
      <w:r w:rsidRPr="0029294A">
        <w:rPr>
          <w:rStyle w:val="a4"/>
          <w:rFonts w:hint="eastAsia"/>
          <w:bCs/>
          <w:i w:val="0"/>
          <w:sz w:val="20"/>
          <w:szCs w:val="20"/>
        </w:rPr>
        <w:t>]</w:t>
      </w:r>
      <w:r w:rsidRPr="0029294A">
        <w:rPr>
          <w:rStyle w:val="a4"/>
          <w:rFonts w:hint="eastAsia"/>
          <w:bCs/>
          <w:i w:val="0"/>
          <w:sz w:val="20"/>
          <w:szCs w:val="20"/>
        </w:rPr>
        <w:t>查看高可用性的状态为</w:t>
      </w:r>
      <w:r w:rsidRPr="0029294A">
        <w:rPr>
          <w:rStyle w:val="a4"/>
          <w:rFonts w:hint="eastAsia"/>
          <w:bCs/>
          <w:i w:val="0"/>
          <w:sz w:val="20"/>
          <w:szCs w:val="20"/>
        </w:rPr>
        <w:t>ready</w:t>
      </w:r>
      <w:r w:rsidRPr="0029294A">
        <w:rPr>
          <w:rStyle w:val="a4"/>
          <w:rFonts w:hint="eastAsia"/>
          <w:bCs/>
          <w:i w:val="0"/>
          <w:sz w:val="20"/>
          <w:szCs w:val="20"/>
        </w:rPr>
        <w:t>。</w:t>
      </w:r>
    </w:p>
    <w:p w:rsidR="008E4D00" w:rsidRPr="0029294A" w:rsidRDefault="008E4D00" w:rsidP="008E4D00">
      <w:pPr>
        <w:pStyle w:val="ac"/>
        <w:ind w:left="360" w:firstLineChars="0" w:firstLine="0"/>
        <w:rPr>
          <w:rStyle w:val="a4"/>
          <w:bCs/>
          <w:i w:val="0"/>
          <w:sz w:val="20"/>
          <w:szCs w:val="20"/>
        </w:rPr>
      </w:pPr>
      <w:r w:rsidRPr="0029294A">
        <w:rPr>
          <w:rStyle w:val="a4"/>
          <w:rFonts w:hint="eastAsia"/>
          <w:bCs/>
          <w:i w:val="0"/>
          <w:sz w:val="20"/>
          <w:szCs w:val="20"/>
        </w:rPr>
        <w:t>如图所示</w:t>
      </w:r>
      <w:r w:rsidRPr="0029294A">
        <w:rPr>
          <w:rStyle w:val="a4"/>
          <w:rFonts w:hint="eastAsia"/>
          <w:bCs/>
          <w:i w:val="0"/>
          <w:sz w:val="20"/>
          <w:szCs w:val="20"/>
        </w:rPr>
        <w:t>:</w:t>
      </w:r>
    </w:p>
    <w:p w:rsidR="00921118" w:rsidRDefault="00921118" w:rsidP="008E4D00">
      <w:pPr>
        <w:pStyle w:val="ac"/>
        <w:ind w:left="36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6113696" cy="3226279"/>
            <wp:effectExtent l="19050" t="0" r="135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0D" w:rsidRPr="006765AD" w:rsidRDefault="00EA400D" w:rsidP="00EA400D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29294A" w:rsidRDefault="00EA400D" w:rsidP="00EA400D">
      <w:pPr>
        <w:rPr>
          <w:rStyle w:val="a4"/>
          <w:rFonts w:ascii="Arial" w:eastAsia="Times New Roman" w:hAnsi="Arial" w:cs="Arial"/>
          <w:b/>
          <w:bCs/>
          <w:i w:val="0"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29294A" w:rsidRDefault="0029294A">
      <w:pPr>
        <w:rPr>
          <w:rStyle w:val="a4"/>
          <w:rFonts w:ascii="Arial" w:eastAsia="Times New Roman" w:hAnsi="Arial" w:cs="Arial"/>
          <w:b/>
          <w:bCs/>
          <w:i w:val="0"/>
          <w:sz w:val="20"/>
          <w:szCs w:val="20"/>
        </w:rPr>
      </w:pPr>
      <w:r>
        <w:rPr>
          <w:rStyle w:val="a4"/>
          <w:rFonts w:ascii="Arial" w:eastAsia="Times New Roman" w:hAnsi="Arial" w:cs="Arial"/>
          <w:b/>
          <w:bCs/>
          <w:i w:val="0"/>
          <w:sz w:val="20"/>
          <w:szCs w:val="20"/>
        </w:rPr>
        <w:br w:type="page"/>
      </w:r>
    </w:p>
    <w:p w:rsidR="00AE579E" w:rsidRPr="00AC49C2" w:rsidRDefault="00AE579E" w:rsidP="00AE579E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</w:t>
      </w:r>
      <w:r w:rsidR="004C0CF1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8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3"/>
        <w:gridCol w:w="5145"/>
      </w:tblGrid>
      <w:tr w:rsidR="00AE579E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C452E1" w:rsidRDefault="00AE579E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ED5405" w:rsidRDefault="00653684" w:rsidP="00BD562C">
            <w:pPr>
              <w:rPr>
                <w:rFonts w:ascii="Arial" w:eastAsia="Times New Roman" w:hAnsi="Arial" w:cs="Arial"/>
              </w:rPr>
            </w:pPr>
            <w:r>
              <w:rPr>
                <w:rFonts w:ascii="Arial" w:hAnsi="Arial" w:cs="Arial" w:hint="eastAsia"/>
              </w:rPr>
              <w:t>Medium</w:t>
            </w:r>
          </w:p>
        </w:tc>
      </w:tr>
      <w:tr w:rsidR="00AE579E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C452E1" w:rsidRDefault="00AE579E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C452E1" w:rsidRDefault="00AE579E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AE579E" w:rsidRPr="00AC49C2" w:rsidRDefault="00AE579E" w:rsidP="00AE579E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AC49C2" w:rsidRDefault="00AE579E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194AFD" w:rsidRDefault="00AE579E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03(6899)</w:t>
            </w:r>
          </w:p>
        </w:tc>
      </w:tr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B23C15" w:rsidRDefault="00AE579E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B23C15" w:rsidRDefault="00AE579E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AC49C2" w:rsidRDefault="00AE579E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AC3AB2" w:rsidRDefault="00AE579E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432C08" w:rsidRDefault="00AE579E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432C08" w:rsidRDefault="00AE579E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432C08" w:rsidRDefault="00AE579E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AC3AB2" w:rsidRDefault="00AE579E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AE579E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AC49C2" w:rsidRDefault="00AE579E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AE579E" w:rsidRPr="00161A2A" w:rsidRDefault="00AE579E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AE579E" w:rsidRDefault="00AE579E" w:rsidP="00AE579E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EA400D" w:rsidRDefault="0038546F" w:rsidP="008E4D00">
      <w:pPr>
        <w:pStyle w:val="ac"/>
        <w:ind w:left="360" w:firstLineChars="0" w:firstLine="0"/>
      </w:pPr>
      <w:r w:rsidRPr="0029294A">
        <w:rPr>
          <w:rFonts w:hint="eastAsia"/>
          <w:sz w:val="20"/>
          <w:szCs w:val="20"/>
        </w:rPr>
        <w:t>集群服务器高可用性</w:t>
      </w:r>
      <w:r w:rsidR="004863E8" w:rsidRPr="0029294A">
        <w:rPr>
          <w:rFonts w:hint="eastAsia"/>
          <w:sz w:val="20"/>
          <w:szCs w:val="20"/>
        </w:rPr>
        <w:t>页面中</w:t>
      </w:r>
      <w:r w:rsidRPr="0029294A">
        <w:rPr>
          <w:rFonts w:hint="eastAsia"/>
          <w:sz w:val="20"/>
          <w:szCs w:val="20"/>
        </w:rPr>
        <w:t>温度</w:t>
      </w:r>
      <w:r w:rsidR="004863E8" w:rsidRPr="0029294A">
        <w:rPr>
          <w:rFonts w:hint="eastAsia"/>
          <w:sz w:val="20"/>
          <w:szCs w:val="20"/>
        </w:rPr>
        <w:t>显示</w:t>
      </w:r>
      <w:r w:rsidRPr="0029294A">
        <w:rPr>
          <w:rFonts w:hint="eastAsia"/>
          <w:sz w:val="20"/>
          <w:szCs w:val="20"/>
        </w:rPr>
        <w:t>不正确</w:t>
      </w:r>
      <w:r w:rsidR="0029294A">
        <w:rPr>
          <w:rFonts w:hint="eastAsia"/>
        </w:rPr>
        <w:t>。</w:t>
      </w:r>
    </w:p>
    <w:p w:rsidR="0038546F" w:rsidRDefault="0038546F" w:rsidP="0038546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38546F" w:rsidRPr="0029294A" w:rsidRDefault="0038546F" w:rsidP="0038546F">
      <w:pPr>
        <w:pStyle w:val="ac"/>
        <w:numPr>
          <w:ilvl w:val="0"/>
          <w:numId w:val="10"/>
        </w:numPr>
        <w:ind w:firstLineChars="0"/>
        <w:rPr>
          <w:iCs/>
          <w:sz w:val="20"/>
          <w:szCs w:val="20"/>
        </w:rPr>
      </w:pPr>
      <w:r w:rsidRPr="0029294A">
        <w:rPr>
          <w:rFonts w:hint="eastAsia"/>
          <w:iCs/>
          <w:sz w:val="20"/>
          <w:szCs w:val="20"/>
        </w:rPr>
        <w:t>准备两台</w:t>
      </w:r>
      <w:r w:rsidRPr="0029294A">
        <w:rPr>
          <w:rFonts w:hint="eastAsia"/>
          <w:iCs/>
          <w:sz w:val="20"/>
          <w:szCs w:val="20"/>
        </w:rPr>
        <w:t>NAS</w:t>
      </w:r>
      <w:r w:rsidRPr="0029294A">
        <w:rPr>
          <w:rFonts w:hint="eastAsia"/>
          <w:iCs/>
          <w:sz w:val="20"/>
          <w:szCs w:val="20"/>
        </w:rPr>
        <w:t>做集群，一台</w:t>
      </w:r>
      <w:r w:rsidRPr="0029294A">
        <w:rPr>
          <w:rFonts w:hint="eastAsia"/>
          <w:iCs/>
          <w:sz w:val="20"/>
          <w:szCs w:val="20"/>
        </w:rPr>
        <w:t>IP192.168.1.139</w:t>
      </w:r>
      <w:r w:rsidRPr="0029294A">
        <w:rPr>
          <w:rFonts w:hint="eastAsia"/>
          <w:iCs/>
          <w:sz w:val="20"/>
          <w:szCs w:val="20"/>
        </w:rPr>
        <w:t>，一台</w:t>
      </w:r>
      <w:r w:rsidRPr="0029294A">
        <w:rPr>
          <w:rFonts w:hint="eastAsia"/>
          <w:iCs/>
          <w:sz w:val="20"/>
          <w:szCs w:val="20"/>
        </w:rPr>
        <w:t>IP</w:t>
      </w:r>
      <w:r w:rsidRPr="0029294A">
        <w:rPr>
          <w:rFonts w:hint="eastAsia"/>
          <w:iCs/>
          <w:sz w:val="20"/>
          <w:szCs w:val="20"/>
        </w:rPr>
        <w:t>为</w:t>
      </w:r>
      <w:r w:rsidRPr="0029294A">
        <w:rPr>
          <w:rFonts w:hint="eastAsia"/>
          <w:iCs/>
          <w:sz w:val="20"/>
          <w:szCs w:val="20"/>
        </w:rPr>
        <w:t>192.168.1.138</w:t>
      </w:r>
      <w:r w:rsidRPr="0029294A">
        <w:rPr>
          <w:rFonts w:hint="eastAsia"/>
          <w:iCs/>
          <w:sz w:val="20"/>
          <w:szCs w:val="20"/>
        </w:rPr>
        <w:t>，创建集群设置虚拟</w:t>
      </w:r>
      <w:r w:rsidRPr="0029294A">
        <w:rPr>
          <w:rFonts w:hint="eastAsia"/>
          <w:iCs/>
          <w:sz w:val="20"/>
          <w:szCs w:val="20"/>
        </w:rPr>
        <w:t>IP</w:t>
      </w:r>
      <w:r w:rsidRPr="0029294A">
        <w:rPr>
          <w:rFonts w:hint="eastAsia"/>
          <w:iCs/>
          <w:sz w:val="20"/>
          <w:szCs w:val="20"/>
        </w:rPr>
        <w:t>为</w:t>
      </w:r>
      <w:r w:rsidRPr="0029294A">
        <w:rPr>
          <w:rFonts w:hint="eastAsia"/>
          <w:iCs/>
          <w:sz w:val="20"/>
          <w:szCs w:val="20"/>
        </w:rPr>
        <w:t>192.168.1.145.</w:t>
      </w:r>
    </w:p>
    <w:p w:rsidR="00A21C59" w:rsidRPr="0029294A" w:rsidRDefault="00A21C59" w:rsidP="0038546F">
      <w:pPr>
        <w:pStyle w:val="ac"/>
        <w:numPr>
          <w:ilvl w:val="0"/>
          <w:numId w:val="10"/>
        </w:numPr>
        <w:ind w:firstLineChars="0"/>
        <w:rPr>
          <w:rFonts w:ascii="Arial" w:eastAsiaTheme="minorEastAsia" w:hAnsi="Arial" w:cs="Arial"/>
          <w:sz w:val="20"/>
          <w:szCs w:val="20"/>
        </w:rPr>
      </w:pPr>
      <w:r w:rsidRPr="0029294A">
        <w:rPr>
          <w:rFonts w:ascii="Arial" w:eastAsiaTheme="minorEastAsia" w:hAnsi="Arial" w:cs="Arial" w:hint="eastAsia"/>
          <w:sz w:val="20"/>
          <w:szCs w:val="20"/>
        </w:rPr>
        <w:t>分别访问主次服务器</w:t>
      </w:r>
      <w:r w:rsidR="004863E8" w:rsidRPr="0029294A">
        <w:rPr>
          <w:rFonts w:ascii="Arial" w:eastAsiaTheme="minorEastAsia" w:hAnsi="Arial" w:cs="Arial" w:hint="eastAsia"/>
          <w:sz w:val="20"/>
          <w:szCs w:val="20"/>
        </w:rPr>
        <w:t>，</w:t>
      </w:r>
      <w:r w:rsidRPr="0029294A">
        <w:rPr>
          <w:rFonts w:ascii="Arial" w:eastAsiaTheme="minorEastAsia" w:hAnsi="Arial" w:cs="Arial" w:hint="eastAsia"/>
          <w:sz w:val="20"/>
          <w:szCs w:val="20"/>
        </w:rPr>
        <w:t>点击</w:t>
      </w:r>
      <w:r w:rsidRPr="0029294A">
        <w:rPr>
          <w:rFonts w:ascii="Arial" w:eastAsiaTheme="minorEastAsia" w:hAnsi="Arial" w:cs="Arial" w:hint="eastAsia"/>
          <w:sz w:val="20"/>
          <w:szCs w:val="20"/>
        </w:rPr>
        <w:t>[</w:t>
      </w:r>
      <w:r w:rsidRPr="0029294A">
        <w:rPr>
          <w:rFonts w:ascii="Arial" w:eastAsiaTheme="minorEastAsia" w:hAnsi="Arial" w:cs="Arial" w:hint="eastAsia"/>
          <w:sz w:val="20"/>
          <w:szCs w:val="20"/>
        </w:rPr>
        <w:t>状态</w:t>
      </w:r>
      <w:r w:rsidRPr="0029294A">
        <w:rPr>
          <w:rFonts w:ascii="Arial" w:eastAsiaTheme="minorEastAsia" w:hAnsi="Arial" w:cs="Arial" w:hint="eastAsia"/>
          <w:sz w:val="20"/>
          <w:szCs w:val="20"/>
        </w:rPr>
        <w:t>/</w:t>
      </w:r>
      <w:r w:rsidRPr="0029294A">
        <w:rPr>
          <w:rFonts w:ascii="Arial" w:eastAsiaTheme="minorEastAsia" w:hAnsi="Arial" w:cs="Arial" w:hint="eastAsia"/>
          <w:sz w:val="20"/>
          <w:szCs w:val="20"/>
        </w:rPr>
        <w:t>硬件</w:t>
      </w:r>
      <w:r w:rsidRPr="0029294A">
        <w:rPr>
          <w:rFonts w:ascii="Arial" w:eastAsiaTheme="minorEastAsia" w:hAnsi="Arial" w:cs="Arial" w:hint="eastAsia"/>
          <w:sz w:val="20"/>
          <w:szCs w:val="20"/>
        </w:rPr>
        <w:t>/</w:t>
      </w:r>
      <w:r w:rsidRPr="0029294A">
        <w:rPr>
          <w:rFonts w:ascii="Arial" w:eastAsiaTheme="minorEastAsia" w:hAnsi="Arial" w:cs="Arial" w:hint="eastAsia"/>
          <w:sz w:val="20"/>
          <w:szCs w:val="20"/>
        </w:rPr>
        <w:t>传感器</w:t>
      </w:r>
      <w:r w:rsidRPr="0029294A">
        <w:rPr>
          <w:rFonts w:ascii="Arial" w:eastAsiaTheme="minorEastAsia" w:hAnsi="Arial" w:cs="Arial" w:hint="eastAsia"/>
          <w:sz w:val="20"/>
          <w:szCs w:val="20"/>
        </w:rPr>
        <w:t>]</w:t>
      </w:r>
      <w:r w:rsidRPr="0029294A">
        <w:rPr>
          <w:rFonts w:ascii="Arial" w:eastAsiaTheme="minorEastAsia" w:hAnsi="Arial" w:cs="Arial" w:hint="eastAsia"/>
          <w:sz w:val="20"/>
          <w:szCs w:val="20"/>
        </w:rPr>
        <w:t>查看硬件的温度。</w:t>
      </w:r>
    </w:p>
    <w:p w:rsidR="004863E8" w:rsidRPr="0029294A" w:rsidRDefault="0038546F" w:rsidP="0038546F">
      <w:pPr>
        <w:pStyle w:val="ac"/>
        <w:numPr>
          <w:ilvl w:val="0"/>
          <w:numId w:val="10"/>
        </w:numPr>
        <w:ind w:firstLineChars="0"/>
        <w:rPr>
          <w:rFonts w:ascii="Arial" w:eastAsiaTheme="minorEastAsia" w:hAnsi="Arial" w:cs="Arial"/>
          <w:sz w:val="20"/>
          <w:szCs w:val="20"/>
        </w:rPr>
      </w:pPr>
      <w:r w:rsidRPr="0029294A">
        <w:rPr>
          <w:rFonts w:ascii="Arial" w:eastAsiaTheme="minorEastAsia" w:hAnsi="Arial" w:cs="Arial" w:hint="eastAsia"/>
          <w:sz w:val="20"/>
          <w:szCs w:val="20"/>
        </w:rPr>
        <w:t>访问集群</w:t>
      </w:r>
      <w:r w:rsidR="004863E8" w:rsidRPr="0029294A">
        <w:rPr>
          <w:rFonts w:ascii="Arial" w:eastAsiaTheme="minorEastAsia" w:hAnsi="Arial" w:cs="Arial" w:hint="eastAsia"/>
          <w:sz w:val="20"/>
          <w:szCs w:val="20"/>
        </w:rPr>
        <w:t>IP</w:t>
      </w:r>
      <w:r w:rsidR="004863E8" w:rsidRPr="0029294A">
        <w:rPr>
          <w:rFonts w:ascii="Arial" w:eastAsiaTheme="minorEastAsia" w:hAnsi="Arial" w:cs="Arial" w:hint="eastAsia"/>
          <w:sz w:val="20"/>
          <w:szCs w:val="20"/>
        </w:rPr>
        <w:t>，</w:t>
      </w:r>
      <w:r w:rsidRPr="0029294A">
        <w:rPr>
          <w:rFonts w:ascii="Arial" w:eastAsiaTheme="minorEastAsia" w:hAnsi="Arial" w:cs="Arial" w:hint="eastAsia"/>
          <w:sz w:val="20"/>
          <w:szCs w:val="20"/>
        </w:rPr>
        <w:t>点击</w:t>
      </w:r>
      <w:r w:rsidRPr="0029294A">
        <w:rPr>
          <w:rFonts w:ascii="Arial" w:eastAsiaTheme="minorEastAsia" w:hAnsi="Arial" w:cs="Arial" w:hint="eastAsia"/>
          <w:sz w:val="20"/>
          <w:szCs w:val="20"/>
        </w:rPr>
        <w:t>[</w:t>
      </w:r>
      <w:r w:rsidRPr="0029294A">
        <w:rPr>
          <w:rFonts w:ascii="Arial" w:eastAsiaTheme="minorEastAsia" w:hAnsi="Arial" w:cs="Arial" w:hint="eastAsia"/>
          <w:sz w:val="20"/>
          <w:szCs w:val="20"/>
        </w:rPr>
        <w:t>高可用性</w:t>
      </w:r>
      <w:r w:rsidRPr="0029294A">
        <w:rPr>
          <w:rFonts w:ascii="Arial" w:eastAsiaTheme="minorEastAsia" w:hAnsi="Arial" w:cs="Arial" w:hint="eastAsia"/>
          <w:sz w:val="20"/>
          <w:szCs w:val="20"/>
        </w:rPr>
        <w:t>]</w:t>
      </w:r>
      <w:r w:rsidR="004863E8" w:rsidRPr="0029294A">
        <w:rPr>
          <w:rFonts w:ascii="Arial" w:eastAsiaTheme="minorEastAsia" w:hAnsi="Arial" w:cs="Arial" w:hint="eastAsia"/>
          <w:sz w:val="20"/>
          <w:szCs w:val="20"/>
        </w:rPr>
        <w:t>查看主服务器和次服务器的温度。</w:t>
      </w:r>
    </w:p>
    <w:p w:rsidR="0038546F" w:rsidRPr="0029294A" w:rsidRDefault="004863E8" w:rsidP="0038546F">
      <w:pPr>
        <w:pStyle w:val="ac"/>
        <w:numPr>
          <w:ilvl w:val="0"/>
          <w:numId w:val="10"/>
        </w:numPr>
        <w:ind w:firstLineChars="0"/>
        <w:rPr>
          <w:rFonts w:ascii="Arial" w:eastAsiaTheme="minorEastAsia" w:hAnsi="Arial" w:cs="Arial"/>
          <w:sz w:val="20"/>
          <w:szCs w:val="20"/>
        </w:rPr>
      </w:pPr>
      <w:r w:rsidRPr="0029294A">
        <w:rPr>
          <w:rFonts w:ascii="Arial" w:eastAsiaTheme="minorEastAsia" w:hAnsi="Arial" w:cs="Arial" w:hint="eastAsia"/>
          <w:sz w:val="20"/>
          <w:szCs w:val="20"/>
        </w:rPr>
        <w:t>显示</w:t>
      </w:r>
      <w:r w:rsidR="0038546F" w:rsidRPr="0029294A">
        <w:rPr>
          <w:rFonts w:ascii="Arial" w:eastAsiaTheme="minorEastAsia" w:hAnsi="Arial" w:cs="Arial" w:hint="eastAsia"/>
          <w:sz w:val="20"/>
          <w:szCs w:val="20"/>
        </w:rPr>
        <w:t>温度</w:t>
      </w:r>
      <w:r w:rsidR="004F791F" w:rsidRPr="0029294A">
        <w:rPr>
          <w:rFonts w:ascii="Arial" w:eastAsiaTheme="minorEastAsia" w:hAnsi="Arial" w:cs="Arial" w:hint="eastAsia"/>
          <w:sz w:val="20"/>
          <w:szCs w:val="20"/>
        </w:rPr>
        <w:t>和主次服务器硬件温度不相符</w:t>
      </w:r>
      <w:r w:rsidR="0038546F" w:rsidRPr="0029294A">
        <w:rPr>
          <w:rFonts w:ascii="Arial" w:eastAsiaTheme="minorEastAsia" w:hAnsi="Arial" w:cs="Arial" w:hint="eastAsia"/>
          <w:sz w:val="20"/>
          <w:szCs w:val="20"/>
        </w:rPr>
        <w:t>。</w:t>
      </w:r>
    </w:p>
    <w:p w:rsidR="0038546F" w:rsidRPr="0029294A" w:rsidRDefault="0038546F" w:rsidP="0038546F">
      <w:pPr>
        <w:pStyle w:val="ac"/>
        <w:ind w:left="360" w:firstLineChars="0" w:firstLine="0"/>
        <w:rPr>
          <w:rFonts w:ascii="Arial" w:eastAsiaTheme="minorEastAsia" w:hAnsi="Arial" w:cs="Arial"/>
          <w:sz w:val="20"/>
          <w:szCs w:val="20"/>
        </w:rPr>
      </w:pPr>
      <w:r w:rsidRPr="0029294A">
        <w:rPr>
          <w:rFonts w:ascii="Arial" w:eastAsiaTheme="minorEastAsia" w:hAnsi="Arial" w:cs="Arial" w:hint="eastAsia"/>
          <w:sz w:val="20"/>
          <w:szCs w:val="20"/>
        </w:rPr>
        <w:t>如图所示</w:t>
      </w:r>
      <w:r w:rsidRPr="0029294A">
        <w:rPr>
          <w:rFonts w:ascii="Arial" w:eastAsiaTheme="minorEastAsia" w:hAnsi="Arial" w:cs="Arial" w:hint="eastAsia"/>
          <w:sz w:val="20"/>
          <w:szCs w:val="20"/>
        </w:rPr>
        <w:t>:</w:t>
      </w:r>
    </w:p>
    <w:p w:rsidR="00FC32B2" w:rsidRDefault="00FC32B2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6113061" cy="3804249"/>
            <wp:effectExtent l="19050" t="0" r="1989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0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2B2" w:rsidRDefault="00FC32B2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lastRenderedPageBreak/>
        <w:drawing>
          <wp:inline distT="0" distB="0" distL="0" distR="0">
            <wp:extent cx="6120130" cy="5528000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FB0E71" w:rsidRDefault="00FB0E71" w:rsidP="0038546F">
      <w:pPr>
        <w:pStyle w:val="ac"/>
        <w:ind w:left="360" w:firstLineChars="0" w:firstLine="0"/>
        <w:rPr>
          <w:rFonts w:ascii="Arial" w:eastAsiaTheme="minorEastAsia" w:hAnsi="Arial" w:cs="Arial"/>
        </w:rPr>
      </w:pPr>
    </w:p>
    <w:p w:rsidR="00E93DAA" w:rsidRPr="00AC49C2" w:rsidRDefault="00E93DAA" w:rsidP="00E93DAA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09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3"/>
        <w:gridCol w:w="5145"/>
      </w:tblGrid>
      <w:tr w:rsidR="00E93DAA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C452E1" w:rsidRDefault="00E93DAA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ED5405" w:rsidRDefault="00E93DAA" w:rsidP="00BD562C">
            <w:pPr>
              <w:rPr>
                <w:rFonts w:ascii="Arial" w:eastAsia="Times New Roman" w:hAnsi="Arial" w:cs="Arial"/>
              </w:rPr>
            </w:pPr>
            <w:r>
              <w:rPr>
                <w:rFonts w:ascii="Arial" w:hAnsi="Arial" w:cs="Arial" w:hint="eastAsia"/>
              </w:rPr>
              <w:t>Medium</w:t>
            </w:r>
          </w:p>
        </w:tc>
      </w:tr>
      <w:tr w:rsidR="00E93DAA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C452E1" w:rsidRDefault="00E93DAA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C452E1" w:rsidRDefault="00E93DAA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E93DAA" w:rsidRPr="00AC49C2" w:rsidRDefault="00E93DAA" w:rsidP="00E93DAA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AC49C2" w:rsidRDefault="00E93DAA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194AFD" w:rsidRDefault="00E93DAA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03(6899)</w:t>
            </w:r>
          </w:p>
        </w:tc>
      </w:tr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B23C15" w:rsidRDefault="00E93DAA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B23C15" w:rsidRDefault="00E93DAA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AC49C2" w:rsidRDefault="00E93DAA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AC3AB2" w:rsidRDefault="00E93DAA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432C08" w:rsidRDefault="00E93DAA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432C08" w:rsidRDefault="00E93DAA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432C08" w:rsidRDefault="00E93DAA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AC3AB2" w:rsidRDefault="00E93DAA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E93DAA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AC49C2" w:rsidRDefault="00E93DAA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E93DAA" w:rsidRPr="00161A2A" w:rsidRDefault="00E93DAA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E93DAA" w:rsidRDefault="00E93DAA" w:rsidP="00E93DAA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7F25FB" w:rsidRPr="007F25FB" w:rsidRDefault="007F25FB" w:rsidP="00E93DAA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在更改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ISCSI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目标范围状态时，弹出的窗口中读写权限显示不正确。</w:t>
      </w:r>
    </w:p>
    <w:p w:rsidR="005131BB" w:rsidRDefault="005131BB" w:rsidP="005131B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5131BB" w:rsidRDefault="005131BB" w:rsidP="005131BB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 w:rsidRPr="005131BB">
        <w:rPr>
          <w:rFonts w:hint="eastAsia"/>
          <w:iCs/>
          <w:sz w:val="20"/>
          <w:szCs w:val="20"/>
        </w:rPr>
        <w:t>准备两台</w:t>
      </w:r>
      <w:r w:rsidRPr="005131BB">
        <w:rPr>
          <w:rFonts w:hint="eastAsia"/>
          <w:iCs/>
          <w:sz w:val="20"/>
          <w:szCs w:val="20"/>
        </w:rPr>
        <w:t>NAS</w:t>
      </w:r>
      <w:r w:rsidRPr="005131BB">
        <w:rPr>
          <w:rFonts w:hint="eastAsia"/>
          <w:iCs/>
          <w:sz w:val="20"/>
          <w:szCs w:val="20"/>
        </w:rPr>
        <w:t>做集群，一台</w:t>
      </w:r>
      <w:r w:rsidRPr="005131BB">
        <w:rPr>
          <w:rFonts w:hint="eastAsia"/>
          <w:iCs/>
          <w:sz w:val="20"/>
          <w:szCs w:val="20"/>
        </w:rPr>
        <w:t>IP192.168.1.139</w:t>
      </w:r>
      <w:r w:rsidRPr="005131BB">
        <w:rPr>
          <w:rFonts w:hint="eastAsia"/>
          <w:iCs/>
          <w:sz w:val="20"/>
          <w:szCs w:val="20"/>
        </w:rPr>
        <w:t>，一台</w:t>
      </w:r>
      <w:r w:rsidRPr="005131BB">
        <w:rPr>
          <w:rFonts w:hint="eastAsia"/>
          <w:iCs/>
          <w:sz w:val="20"/>
          <w:szCs w:val="20"/>
        </w:rPr>
        <w:t>IP</w:t>
      </w:r>
      <w:r w:rsidRPr="005131BB">
        <w:rPr>
          <w:rFonts w:hint="eastAsia"/>
          <w:iCs/>
          <w:sz w:val="20"/>
          <w:szCs w:val="20"/>
        </w:rPr>
        <w:t>为</w:t>
      </w:r>
      <w:r w:rsidRPr="005131BB">
        <w:rPr>
          <w:rFonts w:hint="eastAsia"/>
          <w:iCs/>
          <w:sz w:val="20"/>
          <w:szCs w:val="20"/>
        </w:rPr>
        <w:t>192.168.1.138</w:t>
      </w:r>
      <w:r w:rsidRPr="005131BB">
        <w:rPr>
          <w:rFonts w:hint="eastAsia"/>
          <w:iCs/>
          <w:sz w:val="20"/>
          <w:szCs w:val="20"/>
        </w:rPr>
        <w:t>，创建集群设置虚拟</w:t>
      </w:r>
      <w:r w:rsidRPr="005131BB">
        <w:rPr>
          <w:rFonts w:hint="eastAsia"/>
          <w:iCs/>
          <w:sz w:val="20"/>
          <w:szCs w:val="20"/>
        </w:rPr>
        <w:t>IP</w:t>
      </w:r>
      <w:r w:rsidRPr="005131BB">
        <w:rPr>
          <w:rFonts w:hint="eastAsia"/>
          <w:iCs/>
          <w:sz w:val="20"/>
          <w:szCs w:val="20"/>
        </w:rPr>
        <w:t>为</w:t>
      </w:r>
      <w:r w:rsidRPr="005131BB">
        <w:rPr>
          <w:rFonts w:hint="eastAsia"/>
          <w:iCs/>
          <w:sz w:val="20"/>
          <w:szCs w:val="20"/>
        </w:rPr>
        <w:t>192.168.1.145.</w:t>
      </w:r>
    </w:p>
    <w:p w:rsidR="005131BB" w:rsidRDefault="005131BB" w:rsidP="005131BB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</w:t>
      </w:r>
      <w:r>
        <w:rPr>
          <w:rFonts w:hint="eastAsia"/>
          <w:iCs/>
          <w:sz w:val="20"/>
          <w:szCs w:val="20"/>
        </w:rPr>
        <w:t>IP</w:t>
      </w:r>
      <w:r>
        <w:rPr>
          <w:rFonts w:hint="eastAsia"/>
          <w:iCs/>
          <w:sz w:val="20"/>
          <w:szCs w:val="20"/>
        </w:rPr>
        <w:t>，点击</w:t>
      </w:r>
      <w:r>
        <w:rPr>
          <w:rFonts w:hint="eastAsia"/>
          <w:iCs/>
          <w:sz w:val="20"/>
          <w:szCs w:val="20"/>
        </w:rPr>
        <w:t>[</w:t>
      </w:r>
      <w:r>
        <w:rPr>
          <w:rFonts w:hint="eastAsia"/>
          <w:iCs/>
          <w:sz w:val="20"/>
          <w:szCs w:val="20"/>
        </w:rPr>
        <w:t>存储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逻辑磁盘</w:t>
      </w:r>
      <w:r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创建一个逻辑磁盘。</w:t>
      </w:r>
    </w:p>
    <w:p w:rsidR="005131BB" w:rsidRDefault="005131BB" w:rsidP="005131BB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点击</w:t>
      </w:r>
      <w:r>
        <w:rPr>
          <w:rFonts w:hint="eastAsia"/>
          <w:iCs/>
          <w:sz w:val="20"/>
          <w:szCs w:val="20"/>
        </w:rPr>
        <w:t>[iscsi</w:t>
      </w:r>
      <w:r>
        <w:rPr>
          <w:rFonts w:hint="eastAsia"/>
          <w:iCs/>
          <w:sz w:val="20"/>
          <w:szCs w:val="20"/>
        </w:rPr>
        <w:t>目标范围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设置</w:t>
      </w:r>
      <w:r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开启</w:t>
      </w:r>
      <w:r>
        <w:rPr>
          <w:rFonts w:hint="eastAsia"/>
          <w:iCs/>
          <w:sz w:val="20"/>
          <w:szCs w:val="20"/>
        </w:rPr>
        <w:t>ISCSI</w:t>
      </w:r>
      <w:r>
        <w:rPr>
          <w:rFonts w:hint="eastAsia"/>
          <w:iCs/>
          <w:sz w:val="20"/>
          <w:szCs w:val="20"/>
        </w:rPr>
        <w:t>服务。</w:t>
      </w:r>
    </w:p>
    <w:p w:rsidR="005131BB" w:rsidRDefault="005131BB" w:rsidP="005131BB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>
        <w:rPr>
          <w:iCs/>
          <w:sz w:val="20"/>
          <w:szCs w:val="20"/>
        </w:rPr>
        <w:t>点击</w:t>
      </w:r>
      <w:r>
        <w:rPr>
          <w:rFonts w:hint="eastAsia"/>
          <w:iCs/>
          <w:sz w:val="20"/>
          <w:szCs w:val="20"/>
        </w:rPr>
        <w:t>[iscsi</w:t>
      </w:r>
      <w:r>
        <w:rPr>
          <w:rFonts w:hint="eastAsia"/>
          <w:iCs/>
          <w:sz w:val="20"/>
          <w:szCs w:val="20"/>
        </w:rPr>
        <w:t>目标范围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目标</w:t>
      </w:r>
      <w:r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添加一个</w:t>
      </w:r>
      <w:r w:rsidR="008C5B94">
        <w:rPr>
          <w:rFonts w:hint="eastAsia"/>
          <w:iCs/>
          <w:sz w:val="20"/>
          <w:szCs w:val="20"/>
        </w:rPr>
        <w:t>ISCSI</w:t>
      </w:r>
      <w:r w:rsidR="00CA60B9">
        <w:rPr>
          <w:rFonts w:hint="eastAsia"/>
          <w:iCs/>
          <w:sz w:val="20"/>
          <w:szCs w:val="20"/>
        </w:rPr>
        <w:t>任务</w:t>
      </w:r>
      <w:r w:rsidR="00914742">
        <w:rPr>
          <w:rFonts w:hint="eastAsia"/>
          <w:iCs/>
          <w:sz w:val="20"/>
          <w:szCs w:val="20"/>
        </w:rPr>
        <w:t>只读功能关闭</w:t>
      </w:r>
      <w:r>
        <w:rPr>
          <w:rFonts w:hint="eastAsia"/>
          <w:iCs/>
          <w:sz w:val="20"/>
          <w:szCs w:val="20"/>
        </w:rPr>
        <w:t>。</w:t>
      </w:r>
    </w:p>
    <w:p w:rsidR="000A30B1" w:rsidRPr="000A30B1" w:rsidRDefault="000A30B1" w:rsidP="000A30B1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>
        <w:rPr>
          <w:iCs/>
          <w:sz w:val="20"/>
          <w:szCs w:val="20"/>
        </w:rPr>
        <w:t>点击</w:t>
      </w:r>
      <w:r>
        <w:rPr>
          <w:rFonts w:hint="eastAsia"/>
          <w:iCs/>
          <w:sz w:val="20"/>
          <w:szCs w:val="20"/>
        </w:rPr>
        <w:t>[iscsi</w:t>
      </w:r>
      <w:r>
        <w:rPr>
          <w:rFonts w:hint="eastAsia"/>
          <w:iCs/>
          <w:sz w:val="20"/>
          <w:szCs w:val="20"/>
        </w:rPr>
        <w:t>目标范围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目标</w:t>
      </w:r>
      <w:r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查看读写权限为</w:t>
      </w:r>
      <w:r>
        <w:rPr>
          <w:rFonts w:hint="eastAsia"/>
          <w:iCs/>
          <w:sz w:val="20"/>
          <w:szCs w:val="20"/>
        </w:rPr>
        <w:t>RW</w:t>
      </w:r>
      <w:r>
        <w:rPr>
          <w:rFonts w:hint="eastAsia"/>
          <w:iCs/>
          <w:sz w:val="20"/>
          <w:szCs w:val="20"/>
        </w:rPr>
        <w:t>。</w:t>
      </w:r>
    </w:p>
    <w:p w:rsidR="005131BB" w:rsidRDefault="005131BB" w:rsidP="005131BB">
      <w:pPr>
        <w:pStyle w:val="ac"/>
        <w:numPr>
          <w:ilvl w:val="0"/>
          <w:numId w:val="13"/>
        </w:numPr>
        <w:ind w:firstLineChars="0"/>
        <w:rPr>
          <w:iCs/>
          <w:sz w:val="20"/>
          <w:szCs w:val="20"/>
        </w:rPr>
      </w:pPr>
      <w:r>
        <w:rPr>
          <w:iCs/>
          <w:sz w:val="20"/>
          <w:szCs w:val="20"/>
        </w:rPr>
        <w:t>点击</w:t>
      </w:r>
      <w:r>
        <w:rPr>
          <w:rFonts w:hint="eastAsia"/>
          <w:iCs/>
          <w:sz w:val="20"/>
          <w:szCs w:val="20"/>
        </w:rPr>
        <w:t>[iscsi</w:t>
      </w:r>
      <w:r>
        <w:rPr>
          <w:rFonts w:hint="eastAsia"/>
          <w:iCs/>
          <w:sz w:val="20"/>
          <w:szCs w:val="20"/>
        </w:rPr>
        <w:t>目标范围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目标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动作</w:t>
      </w:r>
      <w:r>
        <w:rPr>
          <w:rFonts w:hint="eastAsia"/>
          <w:iCs/>
          <w:sz w:val="20"/>
          <w:szCs w:val="20"/>
        </w:rPr>
        <w:t>]</w:t>
      </w:r>
      <w:r w:rsidR="005E0A53" w:rsidRPr="005E0A53">
        <w:rPr>
          <w:rFonts w:hint="eastAsia"/>
          <w:iCs/>
          <w:sz w:val="20"/>
          <w:szCs w:val="20"/>
        </w:rPr>
        <w:t xml:space="preserve"> </w:t>
      </w:r>
      <w:r w:rsidR="005E0A53">
        <w:rPr>
          <w:rFonts w:hint="eastAsia"/>
          <w:iCs/>
          <w:sz w:val="20"/>
          <w:szCs w:val="20"/>
        </w:rPr>
        <w:t>查看弹出的窗口中的读写权限为</w:t>
      </w:r>
      <w:r w:rsidR="00C569A3">
        <w:rPr>
          <w:rFonts w:hint="eastAsia"/>
          <w:iCs/>
          <w:sz w:val="20"/>
          <w:szCs w:val="20"/>
        </w:rPr>
        <w:t>空。</w:t>
      </w:r>
      <w:r w:rsidR="00A77193">
        <w:rPr>
          <w:rFonts w:hint="eastAsia"/>
          <w:iCs/>
          <w:sz w:val="20"/>
          <w:szCs w:val="20"/>
        </w:rPr>
        <w:t>（如果读写权限为</w:t>
      </w:r>
      <w:r w:rsidR="00A77193">
        <w:rPr>
          <w:rFonts w:hint="eastAsia"/>
          <w:iCs/>
          <w:sz w:val="20"/>
          <w:szCs w:val="20"/>
        </w:rPr>
        <w:t>RO</w:t>
      </w:r>
      <w:r w:rsidR="00A77193">
        <w:rPr>
          <w:rFonts w:hint="eastAsia"/>
          <w:iCs/>
          <w:sz w:val="20"/>
          <w:szCs w:val="20"/>
        </w:rPr>
        <w:t>，无此问题）</w:t>
      </w:r>
    </w:p>
    <w:p w:rsidR="00A54BCE" w:rsidRDefault="00A54BCE" w:rsidP="00A54BCE">
      <w:pPr>
        <w:pStyle w:val="ac"/>
        <w:ind w:left="360" w:firstLineChars="0" w:firstLine="0"/>
        <w:rPr>
          <w:rFonts w:ascii="Arial" w:eastAsiaTheme="minorEastAsia" w:hAnsi="Arial" w:cs="Arial"/>
          <w:sz w:val="20"/>
          <w:szCs w:val="20"/>
        </w:rPr>
      </w:pPr>
      <w:r w:rsidRPr="0029294A">
        <w:rPr>
          <w:rFonts w:ascii="Arial" w:eastAsiaTheme="minorEastAsia" w:hAnsi="Arial" w:cs="Arial" w:hint="eastAsia"/>
          <w:sz w:val="20"/>
          <w:szCs w:val="20"/>
        </w:rPr>
        <w:t>如图所示</w:t>
      </w:r>
      <w:r w:rsidRPr="0029294A">
        <w:rPr>
          <w:rFonts w:ascii="Arial" w:eastAsiaTheme="minorEastAsia" w:hAnsi="Arial" w:cs="Arial" w:hint="eastAsia"/>
          <w:sz w:val="20"/>
          <w:szCs w:val="20"/>
        </w:rPr>
        <w:t>:</w:t>
      </w:r>
    </w:p>
    <w:p w:rsidR="00A54BCE" w:rsidRDefault="0054412F" w:rsidP="00A54BCE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noProof/>
          <w:sz w:val="20"/>
          <w:szCs w:val="20"/>
        </w:rPr>
        <w:drawing>
          <wp:inline distT="0" distB="0" distL="0" distR="0">
            <wp:extent cx="6122957" cy="2631056"/>
            <wp:effectExtent l="1905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12F" w:rsidRPr="00A54BCE" w:rsidRDefault="0054412F" w:rsidP="00A54BCE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noProof/>
          <w:sz w:val="20"/>
          <w:szCs w:val="20"/>
        </w:rPr>
        <w:lastRenderedPageBreak/>
        <w:drawing>
          <wp:inline distT="0" distB="0" distL="0" distR="0">
            <wp:extent cx="6120130" cy="3544538"/>
            <wp:effectExtent l="1905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12F" w:rsidRDefault="0054412F" w:rsidP="0054412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54412F" w:rsidRDefault="0054412F" w:rsidP="0054412F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ab/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Nas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ISCSI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的动作弹窗中的读写栏样式不正确。</w:t>
      </w:r>
    </w:p>
    <w:p w:rsidR="0054412F" w:rsidRDefault="0054412F" w:rsidP="0054412F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如图所示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:</w:t>
      </w:r>
    </w:p>
    <w:p w:rsidR="0054412F" w:rsidRDefault="0054412F" w:rsidP="0054412F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 w:hint="eastAsia"/>
          <w:bCs/>
          <w:i/>
          <w:noProof/>
          <w:sz w:val="20"/>
          <w:szCs w:val="20"/>
        </w:rPr>
        <w:drawing>
          <wp:inline distT="0" distB="0" distL="0" distR="0">
            <wp:extent cx="6120130" cy="3714237"/>
            <wp:effectExtent l="1905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12F" w:rsidRPr="0054412F" w:rsidRDefault="0054412F" w:rsidP="0054412F">
      <w:pPr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Fonts w:ascii="Arial" w:eastAsiaTheme="minorEastAsia" w:hAnsi="Arial" w:cs="Arial" w:hint="eastAsia"/>
          <w:bCs/>
          <w:i/>
          <w:noProof/>
          <w:sz w:val="20"/>
          <w:szCs w:val="20"/>
        </w:rPr>
        <w:lastRenderedPageBreak/>
        <w:drawing>
          <wp:inline distT="0" distB="0" distL="0" distR="0">
            <wp:extent cx="6120130" cy="3080497"/>
            <wp:effectExtent l="1905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12F" w:rsidRDefault="0054412F" w:rsidP="0054412F">
      <w:pPr>
        <w:rPr>
          <w:rStyle w:val="a4"/>
          <w:rFonts w:ascii="Arial" w:eastAsia="Times New Roman" w:hAnsi="Arial" w:cs="Arial"/>
          <w:b/>
          <w:bCs/>
          <w:i w:val="0"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F132D6" w:rsidRDefault="00F132D6" w:rsidP="00F132D6">
      <w:pPr>
        <w:pStyle w:val="ac"/>
        <w:ind w:left="360" w:firstLineChars="0" w:firstLine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  <w:r>
        <w:rPr>
          <w:rFonts w:hint="eastAsia"/>
          <w:iCs/>
          <w:sz w:val="20"/>
          <w:szCs w:val="20"/>
        </w:rPr>
        <w:br/>
      </w:r>
    </w:p>
    <w:p w:rsidR="00F132D6" w:rsidRPr="00AC49C2" w:rsidRDefault="00F132D6" w:rsidP="00F132D6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10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F132D6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C452E1" w:rsidRDefault="00F132D6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ED5405" w:rsidRDefault="00F132D6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F132D6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C452E1" w:rsidRDefault="00F132D6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C452E1" w:rsidRDefault="00F132D6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F132D6" w:rsidRPr="00AC49C2" w:rsidRDefault="00F132D6" w:rsidP="00F132D6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AC49C2" w:rsidRDefault="00F132D6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194AFD" w:rsidRDefault="00F132D6" w:rsidP="00BD562C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03(6888)</w:t>
            </w:r>
          </w:p>
        </w:tc>
      </w:tr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B23C15" w:rsidRDefault="00F132D6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B23C15" w:rsidRDefault="00F132D6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AC49C2" w:rsidRDefault="00F132D6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AC3AB2" w:rsidRDefault="00F132D6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432C08" w:rsidRDefault="00F132D6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432C08" w:rsidRDefault="00F132D6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432C08" w:rsidRDefault="00F132D6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AC3AB2" w:rsidRDefault="00F132D6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F132D6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AC49C2" w:rsidRDefault="00F132D6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F132D6" w:rsidRPr="00161A2A" w:rsidRDefault="00F132D6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F132D6" w:rsidRDefault="00F132D6" w:rsidP="00F132D6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F132D6" w:rsidRPr="003C1967" w:rsidRDefault="00F464BD" w:rsidP="00F132D6">
      <w:pPr>
        <w:pStyle w:val="ac"/>
        <w:ind w:left="360" w:firstLineChars="0" w:firstLine="0"/>
        <w:rPr>
          <w:sz w:val="20"/>
          <w:szCs w:val="20"/>
        </w:rPr>
      </w:pPr>
      <w:r w:rsidRPr="003C1967">
        <w:rPr>
          <w:rFonts w:hint="eastAsia"/>
          <w:sz w:val="20"/>
          <w:szCs w:val="20"/>
        </w:rPr>
        <w:t>集群</w:t>
      </w:r>
      <w:r w:rsidR="009451A1" w:rsidRPr="003C1967">
        <w:rPr>
          <w:rFonts w:hint="eastAsia"/>
          <w:sz w:val="20"/>
          <w:szCs w:val="20"/>
        </w:rPr>
        <w:t>服务器</w:t>
      </w:r>
      <w:r w:rsidR="00607C96" w:rsidRPr="003C1967">
        <w:rPr>
          <w:rFonts w:hint="eastAsia"/>
          <w:sz w:val="20"/>
          <w:szCs w:val="20"/>
        </w:rPr>
        <w:t>的</w:t>
      </w:r>
      <w:r w:rsidR="003B5730" w:rsidRPr="003C1967">
        <w:rPr>
          <w:rFonts w:hint="eastAsia"/>
          <w:sz w:val="20"/>
          <w:szCs w:val="20"/>
        </w:rPr>
        <w:t>磁盘组</w:t>
      </w:r>
      <w:r w:rsidR="00607C96" w:rsidRPr="003C1967">
        <w:rPr>
          <w:rFonts w:hint="eastAsia"/>
          <w:sz w:val="20"/>
          <w:szCs w:val="20"/>
        </w:rPr>
        <w:t>处于</w:t>
      </w:r>
      <w:r w:rsidR="009451A1" w:rsidRPr="003C1967">
        <w:rPr>
          <w:rFonts w:hint="eastAsia"/>
          <w:sz w:val="20"/>
          <w:szCs w:val="20"/>
        </w:rPr>
        <w:t>离线状态</w:t>
      </w:r>
      <w:r w:rsidR="00607C96" w:rsidRPr="003C1967">
        <w:rPr>
          <w:rFonts w:hint="eastAsia"/>
          <w:sz w:val="20"/>
          <w:szCs w:val="20"/>
        </w:rPr>
        <w:t>时，</w:t>
      </w:r>
      <w:r w:rsidR="009451A1" w:rsidRPr="003C1967">
        <w:rPr>
          <w:rFonts w:hint="eastAsia"/>
          <w:sz w:val="20"/>
          <w:szCs w:val="20"/>
        </w:rPr>
        <w:t>切换主次服务器，</w:t>
      </w:r>
      <w:r w:rsidR="0063790C" w:rsidRPr="003C1967">
        <w:rPr>
          <w:rFonts w:hint="eastAsia"/>
          <w:sz w:val="20"/>
          <w:szCs w:val="20"/>
        </w:rPr>
        <w:t>该</w:t>
      </w:r>
      <w:r w:rsidR="000F42E2" w:rsidRPr="003C1967">
        <w:rPr>
          <w:rFonts w:hint="eastAsia"/>
          <w:sz w:val="20"/>
          <w:szCs w:val="20"/>
        </w:rPr>
        <w:t>磁盘组</w:t>
      </w:r>
      <w:r w:rsidR="009451A1" w:rsidRPr="003C1967">
        <w:rPr>
          <w:rFonts w:hint="eastAsia"/>
          <w:sz w:val="20"/>
          <w:szCs w:val="20"/>
        </w:rPr>
        <w:t>在</w:t>
      </w:r>
      <w:r w:rsidR="0063790C" w:rsidRPr="003C1967">
        <w:rPr>
          <w:rFonts w:hint="eastAsia"/>
          <w:sz w:val="20"/>
          <w:szCs w:val="20"/>
        </w:rPr>
        <w:t>上线卷标和离线卷标中同时存在</w:t>
      </w:r>
      <w:r w:rsidRPr="003C1967">
        <w:rPr>
          <w:rFonts w:hint="eastAsia"/>
          <w:sz w:val="20"/>
          <w:szCs w:val="20"/>
        </w:rPr>
        <w:t>。</w:t>
      </w:r>
    </w:p>
    <w:p w:rsidR="000C741A" w:rsidRDefault="000C741A" w:rsidP="000C741A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0C741A" w:rsidRPr="003C1967" w:rsidRDefault="000C741A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准备两台</w:t>
      </w:r>
      <w:r w:rsidRPr="003C1967">
        <w:rPr>
          <w:rFonts w:hint="eastAsia"/>
          <w:iCs/>
          <w:sz w:val="20"/>
          <w:szCs w:val="20"/>
        </w:rPr>
        <w:t>NAS</w:t>
      </w:r>
      <w:r w:rsidRPr="003C1967">
        <w:rPr>
          <w:rFonts w:hint="eastAsia"/>
          <w:iCs/>
          <w:sz w:val="20"/>
          <w:szCs w:val="20"/>
        </w:rPr>
        <w:t>做集群，一台</w:t>
      </w:r>
      <w:r w:rsidRPr="003C1967">
        <w:rPr>
          <w:rFonts w:hint="eastAsia"/>
          <w:iCs/>
          <w:sz w:val="20"/>
          <w:szCs w:val="20"/>
        </w:rPr>
        <w:t>IP192.168.1.139</w:t>
      </w:r>
      <w:r w:rsidRPr="003C1967">
        <w:rPr>
          <w:rFonts w:hint="eastAsia"/>
          <w:iCs/>
          <w:sz w:val="20"/>
          <w:szCs w:val="20"/>
        </w:rPr>
        <w:t>，一台</w:t>
      </w:r>
      <w:r w:rsidRPr="003C1967">
        <w:rPr>
          <w:rFonts w:hint="eastAsia"/>
          <w:iCs/>
          <w:sz w:val="20"/>
          <w:szCs w:val="20"/>
        </w:rPr>
        <w:t>IP</w:t>
      </w:r>
      <w:r w:rsidRPr="003C1967">
        <w:rPr>
          <w:rFonts w:hint="eastAsia"/>
          <w:iCs/>
          <w:sz w:val="20"/>
          <w:szCs w:val="20"/>
        </w:rPr>
        <w:t>为</w:t>
      </w:r>
      <w:r w:rsidRPr="003C1967">
        <w:rPr>
          <w:rFonts w:hint="eastAsia"/>
          <w:iCs/>
          <w:sz w:val="20"/>
          <w:szCs w:val="20"/>
        </w:rPr>
        <w:t>192.168.1.138</w:t>
      </w:r>
      <w:r w:rsidRPr="003C1967">
        <w:rPr>
          <w:rFonts w:hint="eastAsia"/>
          <w:iCs/>
          <w:sz w:val="20"/>
          <w:szCs w:val="20"/>
        </w:rPr>
        <w:t>，创建集群设置虚拟</w:t>
      </w:r>
      <w:r w:rsidRPr="003C1967">
        <w:rPr>
          <w:rFonts w:hint="eastAsia"/>
          <w:iCs/>
          <w:sz w:val="20"/>
          <w:szCs w:val="20"/>
        </w:rPr>
        <w:t>IP</w:t>
      </w:r>
      <w:r w:rsidRPr="003C1967">
        <w:rPr>
          <w:rFonts w:hint="eastAsia"/>
          <w:iCs/>
          <w:sz w:val="20"/>
          <w:szCs w:val="20"/>
        </w:rPr>
        <w:t>为</w:t>
      </w:r>
      <w:r w:rsidRPr="003C1967">
        <w:rPr>
          <w:rFonts w:hint="eastAsia"/>
          <w:iCs/>
          <w:sz w:val="20"/>
          <w:szCs w:val="20"/>
        </w:rPr>
        <w:t>192.168.1.145.</w:t>
      </w:r>
    </w:p>
    <w:p w:rsidR="000C741A" w:rsidRPr="003C1967" w:rsidRDefault="000C741A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访问集群服务器</w:t>
      </w:r>
      <w:r w:rsidRPr="003C1967">
        <w:rPr>
          <w:rFonts w:hint="eastAsia"/>
          <w:iCs/>
          <w:sz w:val="20"/>
          <w:szCs w:val="20"/>
        </w:rPr>
        <w:t>IP</w:t>
      </w:r>
      <w:r w:rsidRPr="003C1967">
        <w:rPr>
          <w:rFonts w:hint="eastAsia"/>
          <w:iCs/>
          <w:sz w:val="20"/>
          <w:szCs w:val="20"/>
        </w:rPr>
        <w:t>。</w:t>
      </w:r>
    </w:p>
    <w:p w:rsidR="000C741A" w:rsidRPr="003C1967" w:rsidRDefault="000C741A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点击</w:t>
      </w:r>
      <w:r w:rsidRPr="003C1967">
        <w:rPr>
          <w:rFonts w:hint="eastAsia"/>
          <w:iCs/>
          <w:sz w:val="20"/>
          <w:szCs w:val="20"/>
        </w:rPr>
        <w:t>[</w:t>
      </w:r>
      <w:r w:rsidRPr="003C1967">
        <w:rPr>
          <w:rFonts w:hint="eastAsia"/>
          <w:iCs/>
          <w:sz w:val="20"/>
          <w:szCs w:val="20"/>
        </w:rPr>
        <w:t>存储</w:t>
      </w:r>
      <w:r w:rsidRPr="003C1967">
        <w:rPr>
          <w:rFonts w:hint="eastAsia"/>
          <w:iCs/>
          <w:sz w:val="20"/>
          <w:szCs w:val="20"/>
        </w:rPr>
        <w:t>/</w:t>
      </w:r>
      <w:r w:rsidRPr="003C1967">
        <w:rPr>
          <w:rFonts w:hint="eastAsia"/>
          <w:iCs/>
          <w:sz w:val="20"/>
          <w:szCs w:val="20"/>
        </w:rPr>
        <w:t>卷标</w:t>
      </w:r>
      <w:r w:rsidR="00712A9F" w:rsidRPr="003C1967">
        <w:rPr>
          <w:rFonts w:hint="eastAsia"/>
          <w:iCs/>
          <w:sz w:val="20"/>
          <w:szCs w:val="20"/>
        </w:rPr>
        <w:t>/</w:t>
      </w:r>
      <w:r w:rsidR="00712A9F" w:rsidRPr="003C1967">
        <w:rPr>
          <w:rFonts w:hint="eastAsia"/>
          <w:iCs/>
          <w:sz w:val="20"/>
          <w:szCs w:val="20"/>
        </w:rPr>
        <w:t>建立</w:t>
      </w:r>
      <w:r w:rsidRPr="003C1967">
        <w:rPr>
          <w:rFonts w:hint="eastAsia"/>
          <w:iCs/>
          <w:sz w:val="20"/>
          <w:szCs w:val="20"/>
        </w:rPr>
        <w:t>]</w:t>
      </w:r>
      <w:r w:rsidR="00712A9F" w:rsidRPr="003C1967">
        <w:rPr>
          <w:rFonts w:hint="eastAsia"/>
          <w:iCs/>
          <w:sz w:val="20"/>
          <w:szCs w:val="20"/>
        </w:rPr>
        <w:t>选择两块相同的磁盘建立</w:t>
      </w:r>
      <w:r w:rsidR="001C3440" w:rsidRPr="003C1967">
        <w:rPr>
          <w:rFonts w:hint="eastAsia"/>
          <w:iCs/>
          <w:sz w:val="20"/>
          <w:szCs w:val="20"/>
        </w:rPr>
        <w:t>Raid1</w:t>
      </w:r>
      <w:r w:rsidRPr="003C1967">
        <w:rPr>
          <w:rFonts w:hint="eastAsia"/>
          <w:iCs/>
          <w:sz w:val="20"/>
          <w:szCs w:val="20"/>
        </w:rPr>
        <w:t>。</w:t>
      </w:r>
    </w:p>
    <w:p w:rsidR="000C741A" w:rsidRPr="003C1967" w:rsidRDefault="000C741A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点击</w:t>
      </w:r>
      <w:r w:rsidRPr="003C1967">
        <w:rPr>
          <w:rFonts w:hint="eastAsia"/>
          <w:iCs/>
          <w:sz w:val="20"/>
          <w:szCs w:val="20"/>
        </w:rPr>
        <w:t>[</w:t>
      </w:r>
      <w:r w:rsidRPr="003C1967">
        <w:rPr>
          <w:rFonts w:hint="eastAsia"/>
          <w:iCs/>
          <w:sz w:val="20"/>
          <w:szCs w:val="20"/>
        </w:rPr>
        <w:t>存储</w:t>
      </w:r>
      <w:r w:rsidRPr="003C1967">
        <w:rPr>
          <w:rFonts w:hint="eastAsia"/>
          <w:iCs/>
          <w:sz w:val="20"/>
          <w:szCs w:val="20"/>
        </w:rPr>
        <w:t>/</w:t>
      </w:r>
      <w:r w:rsidRPr="003C1967">
        <w:rPr>
          <w:rFonts w:hint="eastAsia"/>
          <w:iCs/>
          <w:sz w:val="20"/>
          <w:szCs w:val="20"/>
        </w:rPr>
        <w:t>磁盘操作</w:t>
      </w:r>
      <w:r w:rsidRPr="003C1967">
        <w:rPr>
          <w:rFonts w:hint="eastAsia"/>
          <w:iCs/>
          <w:sz w:val="20"/>
          <w:szCs w:val="20"/>
        </w:rPr>
        <w:t>]</w:t>
      </w:r>
      <w:r w:rsidR="00712A9F" w:rsidRPr="003C1967">
        <w:rPr>
          <w:rFonts w:hint="eastAsia"/>
          <w:iCs/>
          <w:sz w:val="20"/>
          <w:szCs w:val="20"/>
        </w:rPr>
        <w:t>对</w:t>
      </w:r>
      <w:r w:rsidR="001C3440" w:rsidRPr="003C1967">
        <w:rPr>
          <w:rFonts w:hint="eastAsia"/>
          <w:iCs/>
          <w:sz w:val="20"/>
          <w:szCs w:val="20"/>
        </w:rPr>
        <w:t>Raid1</w:t>
      </w:r>
      <w:r w:rsidR="00712A9F" w:rsidRPr="003C1967">
        <w:rPr>
          <w:rFonts w:hint="eastAsia"/>
          <w:iCs/>
          <w:sz w:val="20"/>
          <w:szCs w:val="20"/>
        </w:rPr>
        <w:t>磁盘组中的一块磁盘进行离线操作。</w:t>
      </w:r>
    </w:p>
    <w:p w:rsidR="00CB6717" w:rsidRPr="003C1967" w:rsidRDefault="00CB6717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点击</w:t>
      </w:r>
      <w:r w:rsidRPr="003C1967">
        <w:rPr>
          <w:rFonts w:hint="eastAsia"/>
          <w:iCs/>
          <w:sz w:val="20"/>
          <w:szCs w:val="20"/>
        </w:rPr>
        <w:t>[</w:t>
      </w:r>
      <w:r w:rsidRPr="003C1967">
        <w:rPr>
          <w:rFonts w:hint="eastAsia"/>
          <w:iCs/>
          <w:sz w:val="20"/>
          <w:szCs w:val="20"/>
        </w:rPr>
        <w:t>存储</w:t>
      </w:r>
      <w:r w:rsidRPr="003C1967">
        <w:rPr>
          <w:rFonts w:hint="eastAsia"/>
          <w:iCs/>
          <w:sz w:val="20"/>
          <w:szCs w:val="20"/>
        </w:rPr>
        <w:t>/</w:t>
      </w:r>
      <w:r w:rsidRPr="003C1967">
        <w:rPr>
          <w:rFonts w:hint="eastAsia"/>
          <w:iCs/>
          <w:sz w:val="20"/>
          <w:szCs w:val="20"/>
        </w:rPr>
        <w:t>卷标</w:t>
      </w:r>
      <w:r w:rsidRPr="003C1967">
        <w:rPr>
          <w:rFonts w:hint="eastAsia"/>
          <w:iCs/>
          <w:sz w:val="20"/>
          <w:szCs w:val="20"/>
        </w:rPr>
        <w:t>]</w:t>
      </w:r>
      <w:r w:rsidR="009D2427" w:rsidRPr="003C1967">
        <w:rPr>
          <w:rFonts w:hint="eastAsia"/>
          <w:iCs/>
          <w:sz w:val="20"/>
          <w:szCs w:val="20"/>
        </w:rPr>
        <w:t>查看磁盘组状态为硬盘缺失</w:t>
      </w:r>
      <w:r w:rsidR="00847F6F" w:rsidRPr="003C1967">
        <w:rPr>
          <w:rFonts w:hint="eastAsia"/>
          <w:iCs/>
          <w:sz w:val="20"/>
          <w:szCs w:val="20"/>
        </w:rPr>
        <w:t>状态。</w:t>
      </w:r>
    </w:p>
    <w:p w:rsidR="00847F6F" w:rsidRPr="003C1967" w:rsidRDefault="00391175" w:rsidP="000C741A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点击</w:t>
      </w:r>
      <w:r w:rsidRPr="003C1967">
        <w:rPr>
          <w:rFonts w:hint="eastAsia"/>
          <w:iCs/>
          <w:sz w:val="20"/>
          <w:szCs w:val="20"/>
        </w:rPr>
        <w:t>[</w:t>
      </w:r>
      <w:r w:rsidRPr="003C1967">
        <w:rPr>
          <w:rFonts w:hint="eastAsia"/>
          <w:iCs/>
          <w:sz w:val="20"/>
          <w:szCs w:val="20"/>
        </w:rPr>
        <w:t>存储</w:t>
      </w:r>
      <w:r w:rsidRPr="003C1967">
        <w:rPr>
          <w:rFonts w:hint="eastAsia"/>
          <w:iCs/>
          <w:sz w:val="20"/>
          <w:szCs w:val="20"/>
        </w:rPr>
        <w:t>/</w:t>
      </w:r>
      <w:r w:rsidRPr="003C1967">
        <w:rPr>
          <w:rFonts w:hint="eastAsia"/>
          <w:iCs/>
          <w:sz w:val="20"/>
          <w:szCs w:val="20"/>
        </w:rPr>
        <w:t>卷标</w:t>
      </w:r>
      <w:r w:rsidRPr="003C1967">
        <w:rPr>
          <w:rFonts w:hint="eastAsia"/>
          <w:iCs/>
          <w:sz w:val="20"/>
          <w:szCs w:val="20"/>
        </w:rPr>
        <w:t>]</w:t>
      </w:r>
      <w:r w:rsidRPr="003C1967">
        <w:rPr>
          <w:rFonts w:hint="eastAsia"/>
          <w:iCs/>
          <w:sz w:val="20"/>
          <w:szCs w:val="20"/>
        </w:rPr>
        <w:t>选择</w:t>
      </w:r>
      <w:r w:rsidR="001C3440" w:rsidRPr="003C1967">
        <w:rPr>
          <w:rFonts w:hint="eastAsia"/>
          <w:iCs/>
          <w:sz w:val="20"/>
          <w:szCs w:val="20"/>
        </w:rPr>
        <w:t>Raid1</w:t>
      </w:r>
      <w:r w:rsidRPr="003C1967">
        <w:rPr>
          <w:rFonts w:hint="eastAsia"/>
          <w:iCs/>
          <w:sz w:val="20"/>
          <w:szCs w:val="20"/>
        </w:rPr>
        <w:t>磁盘组将其进行离线操作。</w:t>
      </w:r>
    </w:p>
    <w:p w:rsidR="00391175" w:rsidRPr="003C1967" w:rsidRDefault="00391175" w:rsidP="00391175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切换主次服务器，等待切换成功以后访问集群服务器</w:t>
      </w:r>
      <w:r w:rsidRPr="003C1967">
        <w:rPr>
          <w:rFonts w:hint="eastAsia"/>
          <w:iCs/>
          <w:sz w:val="20"/>
          <w:szCs w:val="20"/>
        </w:rPr>
        <w:t>IP</w:t>
      </w:r>
      <w:r w:rsidRPr="003C1967">
        <w:rPr>
          <w:rFonts w:hint="eastAsia"/>
          <w:iCs/>
          <w:sz w:val="20"/>
          <w:szCs w:val="20"/>
        </w:rPr>
        <w:t>。</w:t>
      </w:r>
    </w:p>
    <w:p w:rsidR="00391175" w:rsidRPr="003C1967" w:rsidRDefault="00391175" w:rsidP="00391175">
      <w:pPr>
        <w:pStyle w:val="ac"/>
        <w:numPr>
          <w:ilvl w:val="0"/>
          <w:numId w:val="15"/>
        </w:numPr>
        <w:ind w:firstLineChars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点击</w:t>
      </w:r>
      <w:r w:rsidRPr="003C1967">
        <w:rPr>
          <w:rFonts w:hint="eastAsia"/>
          <w:iCs/>
          <w:sz w:val="20"/>
          <w:szCs w:val="20"/>
        </w:rPr>
        <w:t>[</w:t>
      </w:r>
      <w:r w:rsidRPr="003C1967">
        <w:rPr>
          <w:rFonts w:hint="eastAsia"/>
          <w:iCs/>
          <w:sz w:val="20"/>
          <w:szCs w:val="20"/>
        </w:rPr>
        <w:t>存储</w:t>
      </w:r>
      <w:r w:rsidRPr="003C1967">
        <w:rPr>
          <w:rFonts w:hint="eastAsia"/>
          <w:iCs/>
          <w:sz w:val="20"/>
          <w:szCs w:val="20"/>
        </w:rPr>
        <w:t>/</w:t>
      </w:r>
      <w:r w:rsidRPr="003C1967">
        <w:rPr>
          <w:rFonts w:hint="eastAsia"/>
          <w:iCs/>
          <w:sz w:val="20"/>
          <w:szCs w:val="20"/>
        </w:rPr>
        <w:t>卷标</w:t>
      </w:r>
      <w:r w:rsidRPr="003C1967">
        <w:rPr>
          <w:rFonts w:hint="eastAsia"/>
          <w:iCs/>
          <w:sz w:val="20"/>
          <w:szCs w:val="20"/>
        </w:rPr>
        <w:t>]</w:t>
      </w:r>
      <w:r w:rsidRPr="003C1967">
        <w:rPr>
          <w:rFonts w:hint="eastAsia"/>
          <w:iCs/>
          <w:sz w:val="20"/>
          <w:szCs w:val="20"/>
        </w:rPr>
        <w:t>查看</w:t>
      </w:r>
      <w:r w:rsidR="001C3440" w:rsidRPr="003C1967">
        <w:rPr>
          <w:rFonts w:hint="eastAsia"/>
          <w:iCs/>
          <w:sz w:val="20"/>
          <w:szCs w:val="20"/>
        </w:rPr>
        <w:t>Raid1</w:t>
      </w:r>
      <w:r w:rsidRPr="003C1967">
        <w:rPr>
          <w:rFonts w:hint="eastAsia"/>
          <w:iCs/>
          <w:sz w:val="20"/>
          <w:szCs w:val="20"/>
        </w:rPr>
        <w:t>磁盘组</w:t>
      </w:r>
      <w:r w:rsidR="00F5480D" w:rsidRPr="003C1967">
        <w:rPr>
          <w:rFonts w:hint="eastAsia"/>
          <w:iCs/>
          <w:sz w:val="20"/>
          <w:szCs w:val="20"/>
        </w:rPr>
        <w:t>，</w:t>
      </w:r>
      <w:r w:rsidR="00F5480D" w:rsidRPr="003C1967">
        <w:rPr>
          <w:rFonts w:hint="eastAsia"/>
          <w:sz w:val="20"/>
          <w:szCs w:val="20"/>
        </w:rPr>
        <w:t>该</w:t>
      </w:r>
      <w:r w:rsidR="004F3892" w:rsidRPr="003C1967">
        <w:rPr>
          <w:rFonts w:hint="eastAsia"/>
          <w:sz w:val="20"/>
          <w:szCs w:val="20"/>
        </w:rPr>
        <w:t>磁盘组</w:t>
      </w:r>
      <w:r w:rsidR="00F5480D" w:rsidRPr="003C1967">
        <w:rPr>
          <w:rFonts w:hint="eastAsia"/>
          <w:sz w:val="20"/>
          <w:szCs w:val="20"/>
        </w:rPr>
        <w:t>在上线卷标和离线卷标中同时存在</w:t>
      </w:r>
      <w:r w:rsidRPr="003C1967">
        <w:rPr>
          <w:rFonts w:hint="eastAsia"/>
          <w:iCs/>
          <w:sz w:val="20"/>
          <w:szCs w:val="20"/>
        </w:rPr>
        <w:t>。</w:t>
      </w:r>
    </w:p>
    <w:p w:rsidR="00127504" w:rsidRPr="003C1967" w:rsidRDefault="00127504" w:rsidP="00127504">
      <w:pPr>
        <w:pStyle w:val="ac"/>
        <w:ind w:left="360" w:firstLineChars="0" w:firstLine="0"/>
        <w:rPr>
          <w:iCs/>
          <w:sz w:val="20"/>
          <w:szCs w:val="20"/>
        </w:rPr>
      </w:pPr>
      <w:r w:rsidRPr="003C1967">
        <w:rPr>
          <w:rFonts w:hint="eastAsia"/>
          <w:iCs/>
          <w:sz w:val="20"/>
          <w:szCs w:val="20"/>
        </w:rPr>
        <w:t>如图所示：</w:t>
      </w:r>
    </w:p>
    <w:p w:rsidR="00127504" w:rsidRDefault="004B32FB" w:rsidP="004B32FB">
      <w:pPr>
        <w:rPr>
          <w:iCs/>
          <w:sz w:val="20"/>
          <w:szCs w:val="20"/>
        </w:rPr>
      </w:pPr>
      <w:r>
        <w:rPr>
          <w:iCs/>
          <w:noProof/>
          <w:sz w:val="20"/>
          <w:szCs w:val="20"/>
        </w:rPr>
        <w:drawing>
          <wp:inline distT="0" distB="0" distL="0" distR="0">
            <wp:extent cx="6114332" cy="2751826"/>
            <wp:effectExtent l="19050" t="0" r="7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2FB" w:rsidRDefault="004B32FB" w:rsidP="004B32F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A7685C" w:rsidRDefault="004B32FB" w:rsidP="006868B5">
      <w:pPr>
        <w:rPr>
          <w:rStyle w:val="a4"/>
          <w:rFonts w:ascii="Arial" w:eastAsiaTheme="minorEastAsia" w:hAnsi="Arial" w:cs="Arial"/>
          <w:b/>
          <w:bCs/>
          <w:i w:val="0"/>
          <w:sz w:val="20"/>
          <w:szCs w:val="20"/>
        </w:rPr>
      </w:pPr>
      <w:r w:rsidRPr="006765AD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6868B5" w:rsidRPr="00A7685C" w:rsidRDefault="004B32FB" w:rsidP="006868B5">
      <w:pPr>
        <w:rPr>
          <w:rFonts w:ascii="Arial" w:eastAsia="Times New Roman" w:hAnsi="Arial" w:cs="Arial"/>
          <w:b/>
          <w:bCs/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lastRenderedPageBreak/>
        <w:br/>
      </w:r>
      <w:r w:rsidR="006868B5"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ID: 00</w:t>
      </w:r>
      <w:r w:rsidR="006868B5"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11</w:t>
      </w:r>
      <w:r w:rsidR="006868B5" w:rsidRPr="00AC49C2">
        <w:rPr>
          <w:rFonts w:ascii="Arial" w:eastAsia="Times New Roman" w:hAnsi="Arial" w:cs="Arial"/>
        </w:rPr>
        <w:br/>
      </w:r>
      <w:r w:rsidR="006868B5"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="006868B5"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6868B5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C452E1" w:rsidRDefault="006868B5" w:rsidP="00BD562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ED5405" w:rsidRDefault="006868B5" w:rsidP="00BD562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6868B5" w:rsidRPr="00C452E1" w:rsidTr="00BD562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C452E1" w:rsidRDefault="006868B5" w:rsidP="00BD562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C452E1" w:rsidRDefault="006868B5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6868B5" w:rsidRPr="00AC49C2" w:rsidRDefault="006868B5" w:rsidP="006868B5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AC49C2" w:rsidRDefault="006868B5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194AFD" w:rsidRDefault="006868B5" w:rsidP="003E120A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</w:t>
            </w:r>
            <w:r w:rsidR="003E120A">
              <w:rPr>
                <w:rFonts w:ascii="Arial" w:hAnsi="Arial" w:cs="Arial" w:hint="eastAsia"/>
              </w:rPr>
              <w:t>88</w:t>
            </w:r>
            <w:r>
              <w:rPr>
                <w:rFonts w:ascii="Arial" w:hAnsi="Arial" w:cs="Arial" w:hint="eastAsia"/>
              </w:rPr>
              <w:t>)</w:t>
            </w:r>
          </w:p>
        </w:tc>
      </w:tr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B23C15" w:rsidRDefault="006868B5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B23C15" w:rsidRDefault="006868B5" w:rsidP="00BD562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AC49C2" w:rsidRDefault="006868B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AC3AB2" w:rsidRDefault="006868B5" w:rsidP="00BD562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432C08" w:rsidRDefault="006868B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432C08" w:rsidRDefault="006868B5" w:rsidP="00BD562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432C08" w:rsidRDefault="006868B5" w:rsidP="00BD562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AC3AB2" w:rsidRDefault="006868B5" w:rsidP="00BD562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6868B5" w:rsidRPr="00AC49C2" w:rsidTr="00BD562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AC49C2" w:rsidRDefault="006868B5" w:rsidP="00BD562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6868B5" w:rsidRPr="00161A2A" w:rsidRDefault="006868B5" w:rsidP="00BD5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6868B5" w:rsidRDefault="006868B5" w:rsidP="006868B5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4B32FB" w:rsidRDefault="00E877FF" w:rsidP="004B32FB">
      <w:r>
        <w:rPr>
          <w:rFonts w:hint="eastAsia"/>
          <w:iCs/>
          <w:sz w:val="20"/>
          <w:szCs w:val="20"/>
        </w:rPr>
        <w:tab/>
      </w:r>
      <w:r w:rsidR="00776BB3">
        <w:rPr>
          <w:rFonts w:hint="eastAsia"/>
        </w:rPr>
        <w:t>热插拔</w:t>
      </w:r>
      <w:r w:rsidR="0000108A">
        <w:rPr>
          <w:rFonts w:hint="eastAsia"/>
        </w:rPr>
        <w:t>卷标中的</w:t>
      </w:r>
      <w:r w:rsidR="00776BB3">
        <w:rPr>
          <w:rFonts w:hint="eastAsia"/>
        </w:rPr>
        <w:t>硬盘后</w:t>
      </w:r>
      <w:r w:rsidR="0000108A">
        <w:rPr>
          <w:rFonts w:hint="eastAsia"/>
        </w:rPr>
        <w:t>，</w:t>
      </w:r>
      <w:r w:rsidR="00776BB3">
        <w:rPr>
          <w:rFonts w:hint="eastAsia"/>
        </w:rPr>
        <w:t>集群服务器</w:t>
      </w:r>
      <w:r w:rsidR="004D103A">
        <w:rPr>
          <w:rFonts w:hint="eastAsia"/>
        </w:rPr>
        <w:t>页面无限</w:t>
      </w:r>
      <w:r w:rsidR="004D103A">
        <w:rPr>
          <w:rFonts w:hint="eastAsia"/>
        </w:rPr>
        <w:t>loading</w:t>
      </w:r>
      <w:r w:rsidR="00776BB3">
        <w:rPr>
          <w:rFonts w:hint="eastAsia"/>
        </w:rPr>
        <w:t>。</w:t>
      </w:r>
    </w:p>
    <w:p w:rsidR="00E877FF" w:rsidRDefault="00E877FF" w:rsidP="00E877FF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E877FF" w:rsidRPr="00E877FF" w:rsidRDefault="00E877FF" w:rsidP="00E877FF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 w:rsidRPr="00E877FF">
        <w:rPr>
          <w:rFonts w:hint="eastAsia"/>
          <w:iCs/>
          <w:sz w:val="20"/>
          <w:szCs w:val="20"/>
        </w:rPr>
        <w:t>准备两台</w:t>
      </w:r>
      <w:r w:rsidRPr="00E877FF">
        <w:rPr>
          <w:rFonts w:hint="eastAsia"/>
          <w:iCs/>
          <w:sz w:val="20"/>
          <w:szCs w:val="20"/>
        </w:rPr>
        <w:t>NAS</w:t>
      </w:r>
      <w:r w:rsidRPr="00E877FF">
        <w:rPr>
          <w:rFonts w:hint="eastAsia"/>
          <w:iCs/>
          <w:sz w:val="20"/>
          <w:szCs w:val="20"/>
        </w:rPr>
        <w:t>做集群，一台</w:t>
      </w:r>
      <w:r w:rsidRPr="00E877FF">
        <w:rPr>
          <w:rFonts w:hint="eastAsia"/>
          <w:iCs/>
          <w:sz w:val="20"/>
          <w:szCs w:val="20"/>
        </w:rPr>
        <w:t>IP192.168.1.139</w:t>
      </w:r>
      <w:r w:rsidRPr="00E877FF">
        <w:rPr>
          <w:rFonts w:hint="eastAsia"/>
          <w:iCs/>
          <w:sz w:val="20"/>
          <w:szCs w:val="20"/>
        </w:rPr>
        <w:t>，一台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192.168.1.138</w:t>
      </w:r>
      <w:r w:rsidRPr="00E877FF">
        <w:rPr>
          <w:rFonts w:hint="eastAsia"/>
          <w:iCs/>
          <w:sz w:val="20"/>
          <w:szCs w:val="20"/>
        </w:rPr>
        <w:t>，创建集群设置虚拟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192.168.1.145.</w:t>
      </w:r>
    </w:p>
    <w:p w:rsidR="00E877FF" w:rsidRDefault="00E877FF" w:rsidP="00E877FF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访问集群服务器</w:t>
      </w:r>
      <w:r>
        <w:rPr>
          <w:rFonts w:hint="eastAsia"/>
          <w:iCs/>
          <w:sz w:val="20"/>
          <w:szCs w:val="20"/>
        </w:rPr>
        <w:t>IP</w:t>
      </w:r>
      <w:r>
        <w:rPr>
          <w:rFonts w:hint="eastAsia"/>
          <w:iCs/>
          <w:sz w:val="20"/>
          <w:szCs w:val="20"/>
        </w:rPr>
        <w:t>。</w:t>
      </w:r>
    </w:p>
    <w:p w:rsidR="00E877FF" w:rsidRDefault="00E877FF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点击</w:t>
      </w:r>
      <w:r>
        <w:rPr>
          <w:rFonts w:hint="eastAsia"/>
          <w:iCs/>
          <w:sz w:val="20"/>
          <w:szCs w:val="20"/>
        </w:rPr>
        <w:t>[</w:t>
      </w:r>
      <w:r>
        <w:rPr>
          <w:rFonts w:hint="eastAsia"/>
          <w:iCs/>
          <w:sz w:val="20"/>
          <w:szCs w:val="20"/>
        </w:rPr>
        <w:t>存储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卷标</w:t>
      </w:r>
      <w:r>
        <w:rPr>
          <w:rFonts w:hint="eastAsia"/>
          <w:iCs/>
          <w:sz w:val="20"/>
          <w:szCs w:val="20"/>
        </w:rPr>
        <w:t>/</w:t>
      </w:r>
      <w:r>
        <w:rPr>
          <w:rFonts w:hint="eastAsia"/>
          <w:iCs/>
          <w:sz w:val="20"/>
          <w:szCs w:val="20"/>
        </w:rPr>
        <w:t>建立</w:t>
      </w:r>
      <w:r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选择两块相同的磁盘建立</w:t>
      </w:r>
      <w:r w:rsidR="003E120A">
        <w:rPr>
          <w:rFonts w:hint="eastAsia"/>
          <w:iCs/>
          <w:sz w:val="20"/>
          <w:szCs w:val="20"/>
        </w:rPr>
        <w:t>一个磁盘组</w:t>
      </w:r>
      <w:r>
        <w:rPr>
          <w:rFonts w:hint="eastAsia"/>
          <w:iCs/>
          <w:sz w:val="20"/>
          <w:szCs w:val="20"/>
        </w:rPr>
        <w:t>。</w:t>
      </w:r>
    </w:p>
    <w:p w:rsidR="00E877FF" w:rsidRDefault="00BE2BCF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在主服务器上，</w:t>
      </w:r>
      <w:r w:rsidR="00CB6C79">
        <w:rPr>
          <w:rFonts w:hint="eastAsia"/>
          <w:iCs/>
          <w:sz w:val="20"/>
          <w:szCs w:val="20"/>
        </w:rPr>
        <w:t>对新添加的</w:t>
      </w:r>
      <w:r w:rsidR="003E120A">
        <w:rPr>
          <w:rFonts w:hint="eastAsia"/>
          <w:iCs/>
          <w:sz w:val="20"/>
          <w:szCs w:val="20"/>
        </w:rPr>
        <w:t>磁盘组中的一块硬盘</w:t>
      </w:r>
      <w:r w:rsidR="00CB6C79">
        <w:rPr>
          <w:rFonts w:hint="eastAsia"/>
          <w:iCs/>
          <w:sz w:val="20"/>
          <w:szCs w:val="20"/>
        </w:rPr>
        <w:t>进行热拔操作。</w:t>
      </w:r>
    </w:p>
    <w:p w:rsidR="00447FE7" w:rsidRDefault="00447FE7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对主服务器进行强制</w:t>
      </w:r>
      <w:r w:rsidR="00A11622">
        <w:rPr>
          <w:rFonts w:hint="eastAsia"/>
          <w:iCs/>
          <w:sz w:val="20"/>
          <w:szCs w:val="20"/>
        </w:rPr>
        <w:t>重启，等待次服务器启动</w:t>
      </w:r>
      <w:r>
        <w:rPr>
          <w:rFonts w:hint="eastAsia"/>
          <w:iCs/>
          <w:sz w:val="20"/>
          <w:szCs w:val="20"/>
        </w:rPr>
        <w:t>。</w:t>
      </w:r>
    </w:p>
    <w:p w:rsidR="00CB6C79" w:rsidRDefault="00447FE7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访问集群服务器</w:t>
      </w:r>
      <w:r>
        <w:rPr>
          <w:rFonts w:hint="eastAsia"/>
          <w:iCs/>
          <w:sz w:val="20"/>
          <w:szCs w:val="20"/>
        </w:rPr>
        <w:t>IP</w:t>
      </w:r>
      <w:r>
        <w:rPr>
          <w:rFonts w:hint="eastAsia"/>
          <w:iCs/>
          <w:sz w:val="20"/>
          <w:szCs w:val="20"/>
        </w:rPr>
        <w:t>，</w:t>
      </w:r>
      <w:r w:rsidR="00CB6C79" w:rsidRPr="00E877FF">
        <w:rPr>
          <w:rFonts w:hint="eastAsia"/>
          <w:iCs/>
          <w:sz w:val="20"/>
          <w:szCs w:val="20"/>
        </w:rPr>
        <w:t>点击</w:t>
      </w:r>
      <w:r w:rsidR="00CB6C79" w:rsidRPr="00E877FF">
        <w:rPr>
          <w:rFonts w:hint="eastAsia"/>
          <w:iCs/>
          <w:sz w:val="20"/>
          <w:szCs w:val="20"/>
        </w:rPr>
        <w:t>[</w:t>
      </w:r>
      <w:r w:rsidR="00CB6C79" w:rsidRPr="00E877FF">
        <w:rPr>
          <w:rFonts w:hint="eastAsia"/>
          <w:iCs/>
          <w:sz w:val="20"/>
          <w:szCs w:val="20"/>
        </w:rPr>
        <w:t>存储</w:t>
      </w:r>
      <w:r w:rsidR="00CB6C79" w:rsidRPr="00E877FF">
        <w:rPr>
          <w:rFonts w:hint="eastAsia"/>
          <w:iCs/>
          <w:sz w:val="20"/>
          <w:szCs w:val="20"/>
        </w:rPr>
        <w:t>/</w:t>
      </w:r>
      <w:r w:rsidR="00CB6C79" w:rsidRPr="00E877FF">
        <w:rPr>
          <w:rFonts w:hint="eastAsia"/>
          <w:iCs/>
          <w:sz w:val="20"/>
          <w:szCs w:val="20"/>
        </w:rPr>
        <w:t>卷标</w:t>
      </w:r>
      <w:r w:rsidR="00CB6C79">
        <w:rPr>
          <w:rFonts w:hint="eastAsia"/>
          <w:iCs/>
          <w:sz w:val="20"/>
          <w:szCs w:val="20"/>
        </w:rPr>
        <w:t>]</w:t>
      </w:r>
      <w:r>
        <w:rPr>
          <w:rFonts w:hint="eastAsia"/>
          <w:iCs/>
          <w:sz w:val="20"/>
          <w:szCs w:val="20"/>
        </w:rPr>
        <w:t>对</w:t>
      </w:r>
      <w:r w:rsidR="003E120A">
        <w:rPr>
          <w:rFonts w:hint="eastAsia"/>
          <w:iCs/>
          <w:sz w:val="20"/>
          <w:szCs w:val="20"/>
        </w:rPr>
        <w:t>磁盘组</w:t>
      </w:r>
      <w:r>
        <w:rPr>
          <w:rFonts w:hint="eastAsia"/>
          <w:iCs/>
          <w:sz w:val="20"/>
          <w:szCs w:val="20"/>
        </w:rPr>
        <w:t>进行离线操作</w:t>
      </w:r>
      <w:r w:rsidR="00CB6C79">
        <w:rPr>
          <w:rFonts w:hint="eastAsia"/>
          <w:iCs/>
          <w:sz w:val="20"/>
          <w:szCs w:val="20"/>
        </w:rPr>
        <w:t>。</w:t>
      </w:r>
    </w:p>
    <w:p w:rsidR="00A11622" w:rsidRDefault="00A11622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对次服务器进行强制重启，等待主服务器启动。</w:t>
      </w:r>
    </w:p>
    <w:p w:rsidR="00BE2BCF" w:rsidRDefault="00BE2BCF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在主服务器上，</w:t>
      </w:r>
      <w:r>
        <w:rPr>
          <w:iCs/>
          <w:sz w:val="20"/>
          <w:szCs w:val="20"/>
        </w:rPr>
        <w:t>把热拔的盘重新插回去</w:t>
      </w:r>
      <w:r>
        <w:rPr>
          <w:rFonts w:hint="eastAsia"/>
          <w:iCs/>
          <w:sz w:val="20"/>
          <w:szCs w:val="20"/>
        </w:rPr>
        <w:t>。</w:t>
      </w:r>
    </w:p>
    <w:p w:rsidR="00663A1A" w:rsidRDefault="00663A1A" w:rsidP="004B32FB">
      <w:pPr>
        <w:pStyle w:val="ac"/>
        <w:numPr>
          <w:ilvl w:val="0"/>
          <w:numId w:val="17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访问集群服务器</w:t>
      </w:r>
      <w:r>
        <w:rPr>
          <w:rFonts w:hint="eastAsia"/>
          <w:iCs/>
          <w:sz w:val="20"/>
          <w:szCs w:val="20"/>
        </w:rPr>
        <w:t xml:space="preserve">IP </w:t>
      </w:r>
      <w:r>
        <w:rPr>
          <w:rFonts w:hint="eastAsia"/>
          <w:iCs/>
          <w:sz w:val="20"/>
          <w:szCs w:val="20"/>
        </w:rPr>
        <w:t>，发现页面处于无限</w:t>
      </w:r>
      <w:r>
        <w:rPr>
          <w:rFonts w:hint="eastAsia"/>
          <w:iCs/>
          <w:sz w:val="20"/>
          <w:szCs w:val="20"/>
        </w:rPr>
        <w:t>loading</w:t>
      </w:r>
      <w:r>
        <w:rPr>
          <w:rFonts w:hint="eastAsia"/>
          <w:iCs/>
          <w:sz w:val="20"/>
          <w:szCs w:val="20"/>
        </w:rPr>
        <w:t>状态。</w:t>
      </w:r>
    </w:p>
    <w:p w:rsidR="003F3D76" w:rsidRPr="003F3D76" w:rsidRDefault="003F3D76" w:rsidP="003F3D76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3F3D76">
        <w:rPr>
          <w:rStyle w:val="a4"/>
          <w:rFonts w:ascii="Arial" w:eastAsia="Times New Roman" w:hAnsi="Arial" w:cs="Arial"/>
          <w:b/>
          <w:bCs/>
          <w:sz w:val="20"/>
          <w:szCs w:val="20"/>
        </w:rPr>
        <w:t>Validation:</w:t>
      </w:r>
    </w:p>
    <w:p w:rsidR="003F3D76" w:rsidRPr="003F3D76" w:rsidRDefault="003F3D76" w:rsidP="003F3D76">
      <w:pPr>
        <w:rPr>
          <w:rStyle w:val="a4"/>
          <w:rFonts w:ascii="Arial" w:eastAsia="Times New Roman" w:hAnsi="Arial" w:cs="Arial"/>
          <w:b/>
          <w:bCs/>
          <w:i w:val="0"/>
          <w:sz w:val="20"/>
          <w:szCs w:val="20"/>
        </w:rPr>
      </w:pPr>
      <w:r w:rsidRPr="003F3D76">
        <w:rPr>
          <w:rStyle w:val="a4"/>
          <w:rFonts w:ascii="Arial" w:eastAsia="Times New Roman" w:hAnsi="Arial" w:cs="Arial"/>
          <w:b/>
          <w:bCs/>
          <w:sz w:val="20"/>
          <w:szCs w:val="20"/>
        </w:rPr>
        <w:t>Comment:</w:t>
      </w:r>
    </w:p>
    <w:p w:rsidR="00CB6C79" w:rsidRDefault="00CB6C79" w:rsidP="003F3D76">
      <w:pPr>
        <w:rPr>
          <w:iCs/>
          <w:sz w:val="20"/>
          <w:szCs w:val="20"/>
        </w:rPr>
      </w:pPr>
    </w:p>
    <w:p w:rsidR="00255221" w:rsidRDefault="00255221" w:rsidP="003F3D76">
      <w:pPr>
        <w:rPr>
          <w:iCs/>
          <w:sz w:val="20"/>
          <w:szCs w:val="20"/>
        </w:rPr>
      </w:pPr>
    </w:p>
    <w:p w:rsidR="00255221" w:rsidRDefault="00255221" w:rsidP="003F3D76">
      <w:pPr>
        <w:rPr>
          <w:iCs/>
          <w:sz w:val="20"/>
          <w:szCs w:val="20"/>
        </w:rPr>
      </w:pPr>
    </w:p>
    <w:p w:rsidR="00255221" w:rsidRDefault="00255221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A7685C" w:rsidRDefault="00A7685C" w:rsidP="003F3D76">
      <w:pPr>
        <w:rPr>
          <w:iCs/>
          <w:sz w:val="20"/>
          <w:szCs w:val="20"/>
        </w:rPr>
      </w:pPr>
    </w:p>
    <w:p w:rsidR="00255221" w:rsidRPr="00AC49C2" w:rsidRDefault="00255221" w:rsidP="00255221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12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255221" w:rsidRPr="00C452E1" w:rsidTr="00A7685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C452E1" w:rsidRDefault="00255221" w:rsidP="00A7685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ED5405" w:rsidRDefault="00255221" w:rsidP="00A7685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255221" w:rsidRPr="00C452E1" w:rsidTr="00A7685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C452E1" w:rsidRDefault="00255221" w:rsidP="00A7685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C452E1" w:rsidRDefault="00255221" w:rsidP="00A7685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255221" w:rsidRPr="00AC49C2" w:rsidRDefault="00255221" w:rsidP="00255221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AC49C2" w:rsidRDefault="00255221" w:rsidP="00A7685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194AFD" w:rsidRDefault="00255221" w:rsidP="003E120A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</w:t>
            </w:r>
            <w:r w:rsidR="003E120A">
              <w:rPr>
                <w:rFonts w:ascii="Arial" w:hAnsi="Arial" w:cs="Arial" w:hint="eastAsia"/>
              </w:rPr>
              <w:t>99</w:t>
            </w:r>
            <w:r>
              <w:rPr>
                <w:rFonts w:ascii="Arial" w:hAnsi="Arial" w:cs="Arial" w:hint="eastAsia"/>
              </w:rPr>
              <w:t>)</w:t>
            </w:r>
          </w:p>
        </w:tc>
      </w:tr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B23C15" w:rsidRDefault="00255221" w:rsidP="00A7685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B23C15" w:rsidRDefault="00255221" w:rsidP="00A7685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AC49C2" w:rsidRDefault="00255221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AC3AB2" w:rsidRDefault="00255221" w:rsidP="00A7685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432C08" w:rsidRDefault="00255221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432C08" w:rsidRDefault="00255221" w:rsidP="00A7685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432C08" w:rsidRDefault="00255221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AC3AB2" w:rsidRDefault="00255221" w:rsidP="00A7685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255221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AC49C2" w:rsidRDefault="00255221" w:rsidP="00A7685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255221" w:rsidRPr="00161A2A" w:rsidRDefault="00255221" w:rsidP="00A7685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255221" w:rsidRDefault="00255221" w:rsidP="0025522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255221" w:rsidRDefault="00255221" w:rsidP="00255221">
      <w:r>
        <w:rPr>
          <w:rFonts w:hint="eastAsia"/>
          <w:iCs/>
          <w:sz w:val="20"/>
          <w:szCs w:val="20"/>
        </w:rPr>
        <w:tab/>
      </w:r>
      <w:r w:rsidR="00E561F6">
        <w:rPr>
          <w:rFonts w:hint="eastAsia"/>
        </w:rPr>
        <w:t>SMB</w:t>
      </w:r>
      <w:r w:rsidR="008D3E07">
        <w:rPr>
          <w:rFonts w:hint="eastAsia"/>
        </w:rPr>
        <w:t>共享</w:t>
      </w:r>
      <w:r w:rsidR="00941B7D">
        <w:rPr>
          <w:rFonts w:hint="eastAsia"/>
        </w:rPr>
        <w:t>文件夹</w:t>
      </w:r>
      <w:r w:rsidR="008D3E07">
        <w:rPr>
          <w:rFonts w:hint="eastAsia"/>
        </w:rPr>
        <w:t>在主次服务器切换后</w:t>
      </w:r>
      <w:r w:rsidR="00E561F6">
        <w:rPr>
          <w:rFonts w:hint="eastAsia"/>
        </w:rPr>
        <w:t>无法同步。</w:t>
      </w:r>
    </w:p>
    <w:p w:rsidR="00255221" w:rsidRDefault="00255221" w:rsidP="00255221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E561F6" w:rsidRPr="00E877FF" w:rsidRDefault="00E561F6" w:rsidP="00E561F6">
      <w:pPr>
        <w:pStyle w:val="ac"/>
        <w:numPr>
          <w:ilvl w:val="0"/>
          <w:numId w:val="19"/>
        </w:numPr>
        <w:ind w:firstLineChars="0"/>
        <w:rPr>
          <w:iCs/>
          <w:sz w:val="20"/>
          <w:szCs w:val="20"/>
        </w:rPr>
      </w:pPr>
      <w:r w:rsidRPr="00E877FF">
        <w:rPr>
          <w:rFonts w:hint="eastAsia"/>
          <w:iCs/>
          <w:sz w:val="20"/>
          <w:szCs w:val="20"/>
        </w:rPr>
        <w:t>准备两台</w:t>
      </w:r>
      <w:r w:rsidRPr="00E877FF">
        <w:rPr>
          <w:rFonts w:hint="eastAsia"/>
          <w:iCs/>
          <w:sz w:val="20"/>
          <w:szCs w:val="20"/>
        </w:rPr>
        <w:t>NAS</w:t>
      </w:r>
      <w:r w:rsidRPr="00E877FF">
        <w:rPr>
          <w:rFonts w:hint="eastAsia"/>
          <w:iCs/>
          <w:sz w:val="20"/>
          <w:szCs w:val="20"/>
        </w:rPr>
        <w:t>做集群，一台</w:t>
      </w:r>
      <w:r w:rsidRPr="00E877FF">
        <w:rPr>
          <w:rFonts w:hint="eastAsia"/>
          <w:iCs/>
          <w:sz w:val="20"/>
          <w:szCs w:val="20"/>
        </w:rPr>
        <w:t>IP192.168.1.139</w:t>
      </w:r>
      <w:r w:rsidR="003E120A">
        <w:rPr>
          <w:rFonts w:hint="eastAsia"/>
          <w:iCs/>
          <w:sz w:val="20"/>
          <w:szCs w:val="20"/>
        </w:rPr>
        <w:t>（副）</w:t>
      </w:r>
      <w:r w:rsidRPr="00E877FF">
        <w:rPr>
          <w:rFonts w:hint="eastAsia"/>
          <w:iCs/>
          <w:sz w:val="20"/>
          <w:szCs w:val="20"/>
        </w:rPr>
        <w:t>，一台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192.168.1.138</w:t>
      </w:r>
      <w:r w:rsidR="003E120A">
        <w:rPr>
          <w:rFonts w:hint="eastAsia"/>
          <w:iCs/>
          <w:sz w:val="20"/>
          <w:szCs w:val="20"/>
        </w:rPr>
        <w:t>（主）</w:t>
      </w:r>
      <w:r w:rsidRPr="00E877FF">
        <w:rPr>
          <w:rFonts w:hint="eastAsia"/>
          <w:iCs/>
          <w:sz w:val="20"/>
          <w:szCs w:val="20"/>
        </w:rPr>
        <w:t>，创建集群设置虚拟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192.168.1.145.</w:t>
      </w:r>
    </w:p>
    <w:p w:rsidR="00E561F6" w:rsidRDefault="00E561F6" w:rsidP="00E561F6">
      <w:pPr>
        <w:pStyle w:val="ac"/>
        <w:numPr>
          <w:ilvl w:val="0"/>
          <w:numId w:val="19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访问集群服务器</w:t>
      </w:r>
      <w:r>
        <w:rPr>
          <w:rFonts w:hint="eastAsia"/>
          <w:iCs/>
          <w:sz w:val="20"/>
          <w:szCs w:val="20"/>
        </w:rPr>
        <w:t>IP</w:t>
      </w:r>
      <w:r>
        <w:rPr>
          <w:rFonts w:hint="eastAsia"/>
          <w:iCs/>
          <w:sz w:val="20"/>
          <w:szCs w:val="20"/>
        </w:rPr>
        <w:t>。</w:t>
      </w:r>
    </w:p>
    <w:p w:rsidR="00E561F6" w:rsidRDefault="00E561F6" w:rsidP="00E561F6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存储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卷标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创建一个新的卷标。</w:t>
      </w:r>
    </w:p>
    <w:p w:rsidR="00E561F6" w:rsidRDefault="00E561F6" w:rsidP="00E561F6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存储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目录组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创建一个目录组。</w:t>
      </w:r>
    </w:p>
    <w:p w:rsidR="00E561F6" w:rsidRDefault="00E561F6" w:rsidP="00E561F6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共享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添加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 w:rsidR="00260B18"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的共享文件夹。</w:t>
      </w:r>
    </w:p>
    <w:p w:rsidR="00984E81" w:rsidRDefault="00984E81" w:rsidP="00E561F6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共享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权限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给该共享文件夹设置用户权限。</w:t>
      </w:r>
    </w:p>
    <w:p w:rsidR="00A136C8" w:rsidRDefault="00A136C8" w:rsidP="00A136C8">
      <w:pPr>
        <w:pStyle w:val="ac"/>
        <w:numPr>
          <w:ilvl w:val="0"/>
          <w:numId w:val="19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对主服务器进行强制重启，等待次服务器启动。</w:t>
      </w:r>
    </w:p>
    <w:p w:rsidR="00A136C8" w:rsidRDefault="00A136C8" w:rsidP="00E561F6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访问集群服务器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IP,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共享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查看共享文件夹。</w:t>
      </w:r>
    </w:p>
    <w:p w:rsidR="00255221" w:rsidRDefault="00A136C8" w:rsidP="008D3E07">
      <w:pPr>
        <w:pStyle w:val="ac"/>
        <w:numPr>
          <w:ilvl w:val="0"/>
          <w:numId w:val="19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发现共享文件夹没有被同步成功。</w:t>
      </w:r>
    </w:p>
    <w:p w:rsidR="008D3E07" w:rsidRDefault="008D3E07" w:rsidP="008D3E07">
      <w:pPr>
        <w:ind w:left="360"/>
      </w:pPr>
      <w:r>
        <w:rPr>
          <w:rFonts w:hint="eastAsia"/>
        </w:rPr>
        <w:t>如图所示</w:t>
      </w:r>
      <w:r>
        <w:rPr>
          <w:rFonts w:hint="eastAsia"/>
        </w:rPr>
        <w:t>:</w:t>
      </w:r>
    </w:p>
    <w:p w:rsidR="008D3E07" w:rsidRDefault="008D3E07" w:rsidP="008D3E07">
      <w:pPr>
        <w:ind w:left="360"/>
      </w:pPr>
      <w:r>
        <w:rPr>
          <w:rFonts w:hint="eastAsia"/>
          <w:noProof/>
        </w:rPr>
        <w:drawing>
          <wp:inline distT="0" distB="0" distL="0" distR="0">
            <wp:extent cx="6120130" cy="2103102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B" w:rsidRDefault="009F72BB" w:rsidP="008D3E07">
      <w:pPr>
        <w:ind w:left="360"/>
      </w:pPr>
    </w:p>
    <w:p w:rsidR="009F72BB" w:rsidRDefault="009F72BB" w:rsidP="008D3E07">
      <w:pPr>
        <w:ind w:left="360"/>
      </w:pPr>
    </w:p>
    <w:p w:rsidR="009F72BB" w:rsidRDefault="009F72BB" w:rsidP="008D3E07">
      <w:pPr>
        <w:ind w:left="360"/>
      </w:pPr>
    </w:p>
    <w:p w:rsidR="009F72BB" w:rsidRPr="00AC49C2" w:rsidRDefault="009F72BB" w:rsidP="009F72BB">
      <w:pPr>
        <w:rPr>
          <w:rFonts w:ascii="Arial" w:eastAsia="Times New Roman" w:hAnsi="Arial" w:cs="Arial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lastRenderedPageBreak/>
        <w:t>QAR ID: 00</w:t>
      </w:r>
      <w:r>
        <w:rPr>
          <w:rStyle w:val="a4"/>
          <w:rFonts w:ascii="Arial" w:eastAsiaTheme="minorEastAsia" w:hAnsi="Arial" w:cs="Arial" w:hint="eastAsia"/>
          <w:b/>
          <w:bCs/>
          <w:sz w:val="20"/>
          <w:szCs w:val="20"/>
        </w:rPr>
        <w:t>13</w:t>
      </w: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State:</w:t>
      </w:r>
      <w:r w:rsidRPr="00AC49C2">
        <w:rPr>
          <w:rFonts w:ascii="Arial" w:eastAsia="Times New Roman" w:hAnsi="Arial" w:cs="Arial"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85"/>
        <w:gridCol w:w="4283"/>
      </w:tblGrid>
      <w:tr w:rsidR="009F72BB" w:rsidRPr="00C452E1" w:rsidTr="00A7685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C452E1" w:rsidRDefault="009F72BB" w:rsidP="00A7685C">
            <w:pPr>
              <w:rPr>
                <w:rFonts w:ascii="Arial" w:eastAsia="Times New Roman" w:hAnsi="Arial" w:cs="Arial"/>
              </w:rPr>
            </w:pPr>
            <w:r w:rsidRPr="00C452E1">
              <w:rPr>
                <w:rFonts w:ascii="Arial" w:eastAsia="Times New Roman" w:hAnsi="Arial" w:cs="Arial"/>
              </w:rPr>
              <w:t>Priority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ED5405" w:rsidRDefault="009F72BB" w:rsidP="00A7685C">
            <w:pPr>
              <w:rPr>
                <w:rFonts w:ascii="Arial" w:eastAsia="Times New Roman" w:hAnsi="Arial" w:cs="Arial"/>
              </w:rPr>
            </w:pPr>
            <w:r w:rsidRPr="00ED5405">
              <w:rPr>
                <w:rFonts w:ascii="Arial" w:hAnsi="Arial" w:cs="Arial"/>
              </w:rPr>
              <w:t>High</w:t>
            </w:r>
          </w:p>
        </w:tc>
      </w:tr>
      <w:tr w:rsidR="009F72BB" w:rsidRPr="00C452E1" w:rsidTr="00A7685C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C452E1" w:rsidRDefault="009F72BB" w:rsidP="00A7685C">
            <w:pPr>
              <w:rPr>
                <w:rFonts w:ascii="Arial" w:hAnsi="Arial" w:cs="Arial"/>
              </w:rPr>
            </w:pPr>
            <w:r w:rsidRPr="00C452E1">
              <w:rPr>
                <w:rFonts w:ascii="Arial" w:hAnsi="Arial" w:cs="Arial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C452E1" w:rsidRDefault="009F72BB" w:rsidP="00A7685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Open</w:t>
            </w:r>
          </w:p>
        </w:tc>
      </w:tr>
    </w:tbl>
    <w:p w:rsidR="009F72BB" w:rsidRPr="00AC49C2" w:rsidRDefault="009F72BB" w:rsidP="009F72BB">
      <w:pPr>
        <w:rPr>
          <w:rFonts w:ascii="Arial" w:eastAsia="Times New Roman" w:hAnsi="Arial" w:cs="Arial"/>
        </w:rPr>
      </w:pPr>
      <w:r w:rsidRPr="00AC49C2">
        <w:rPr>
          <w:rFonts w:ascii="Arial" w:eastAsia="Times New Roman" w:hAnsi="Arial" w:cs="Arial"/>
        </w:rPr>
        <w:br/>
      </w: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Configuration: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52"/>
        <w:gridCol w:w="5116"/>
      </w:tblGrid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AC49C2" w:rsidRDefault="009F72BB" w:rsidP="00A7685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OS</w:t>
            </w:r>
            <w:r>
              <w:rPr>
                <w:rFonts w:ascii="Arial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194AFD" w:rsidRDefault="009F72BB" w:rsidP="003E120A">
            <w:pPr>
              <w:rPr>
                <w:rFonts w:ascii="Arial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1.1</w:t>
            </w:r>
            <w:r>
              <w:rPr>
                <w:rFonts w:ascii="Arial" w:eastAsiaTheme="minorEastAsia" w:hAnsi="Arial" w:cs="Arial" w:hint="eastAsia"/>
              </w:rPr>
              <w:t>0</w:t>
            </w:r>
            <w:r w:rsidRPr="00432C08">
              <w:rPr>
                <w:rFonts w:ascii="Arial" w:eastAsia="Times New Roman" w:hAnsi="Arial" w:cs="Arial"/>
              </w:rPr>
              <w:t>.</w:t>
            </w:r>
            <w:r>
              <w:rPr>
                <w:rFonts w:ascii="Arial" w:hAnsi="Arial" w:cs="Arial" w:hint="eastAsia"/>
              </w:rPr>
              <w:t>03(68</w:t>
            </w:r>
            <w:r w:rsidR="003E120A">
              <w:rPr>
                <w:rFonts w:ascii="Arial" w:hAnsi="Arial" w:cs="Arial" w:hint="eastAsia"/>
              </w:rPr>
              <w:t>99</w:t>
            </w:r>
            <w:r>
              <w:rPr>
                <w:rFonts w:ascii="Arial" w:hAnsi="Arial" w:cs="Arial" w:hint="eastAsia"/>
              </w:rPr>
              <w:t>)</w:t>
            </w:r>
          </w:p>
        </w:tc>
      </w:tr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B23C15" w:rsidRDefault="009F72BB" w:rsidP="00A7685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 xml:space="preserve">NAS </w:t>
            </w:r>
            <w:r>
              <w:rPr>
                <w:rFonts w:ascii="Arial" w:eastAsiaTheme="minorEastAsia" w:hAnsi="Arial" w:cs="Arial"/>
              </w:rPr>
              <w:t>model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B23C15" w:rsidRDefault="009F72BB" w:rsidP="00A7685C">
            <w:p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 w:hint="eastAsia"/>
              </w:rPr>
              <w:t>1206U</w:t>
            </w:r>
          </w:p>
        </w:tc>
      </w:tr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AC49C2" w:rsidRDefault="009F72BB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BIOS</w:t>
            </w:r>
            <w:r w:rsidRPr="00432C08">
              <w:rPr>
                <w:rFonts w:ascii="Arial" w:eastAsia="Times New Roman" w:hAnsi="Arial" w:cs="Arial" w:hint="eastAsia"/>
              </w:rPr>
              <w:t xml:space="preserve">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AC3AB2" w:rsidRDefault="009F72BB" w:rsidP="00A7685C">
            <w:pPr>
              <w:wordWrap w:val="0"/>
              <w:spacing w:line="375" w:lineRule="atLeast"/>
              <w:rPr>
                <w:rFonts w:ascii="Verdana" w:hAnsi="Verdana" w:cs="宋体"/>
                <w:color w:val="000000"/>
                <w:sz w:val="18"/>
                <w:szCs w:val="18"/>
              </w:rPr>
            </w:pPr>
            <w:r w:rsidRPr="00AC3AB2">
              <w:rPr>
                <w:rFonts w:ascii="Arial" w:hAnsi="Arial" w:cs="Arial"/>
              </w:rPr>
              <w:t>D11F102J,11/29/2013</w:t>
            </w:r>
          </w:p>
        </w:tc>
      </w:tr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432C08" w:rsidRDefault="009F72BB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BMC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432C08" w:rsidRDefault="009F72BB" w:rsidP="00A7685C">
            <w:pPr>
              <w:rPr>
                <w:rFonts w:ascii="Arial" w:eastAsia="Times New Roman" w:hAnsi="Arial" w:cs="Arial"/>
              </w:rPr>
            </w:pPr>
            <w:r w:rsidRPr="00AC3AB2">
              <w:rPr>
                <w:rFonts w:ascii="Arial" w:hAnsi="Arial" w:cs="Arial"/>
              </w:rPr>
              <w:t>0.03</w:t>
            </w:r>
          </w:p>
        </w:tc>
      </w:tr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432C08" w:rsidRDefault="009F72BB" w:rsidP="00A7685C">
            <w:pPr>
              <w:rPr>
                <w:rFonts w:ascii="Arial" w:eastAsia="Times New Roman" w:hAnsi="Arial" w:cs="Arial"/>
              </w:rPr>
            </w:pPr>
            <w:r w:rsidRPr="00432C08">
              <w:rPr>
                <w:rFonts w:ascii="Arial" w:eastAsia="Times New Roman" w:hAnsi="Arial" w:cs="Arial"/>
              </w:rPr>
              <w:t>Expander</w:t>
            </w:r>
            <w:r w:rsidRPr="00432C08">
              <w:rPr>
                <w:rFonts w:ascii="Arial" w:eastAsia="Times New Roman" w:hAnsi="Arial" w:cs="Arial" w:hint="eastAsia"/>
              </w:rPr>
              <w:t xml:space="preserve"> </w:t>
            </w:r>
            <w:r w:rsidRPr="00AC49C2">
              <w:rPr>
                <w:rFonts w:ascii="Arial" w:eastAsia="Times New Roman" w:hAnsi="Arial" w:cs="Arial"/>
              </w:rPr>
              <w:t>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AC3AB2" w:rsidRDefault="009F72BB" w:rsidP="00A7685C">
            <w:pPr>
              <w:rPr>
                <w:rFonts w:ascii="Arial" w:eastAsiaTheme="minorEastAsia" w:hAnsi="Arial" w:cs="Arial"/>
              </w:rPr>
            </w:pPr>
            <w:r w:rsidRPr="00560835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Theme="minorEastAsia" w:hAnsi="Arial" w:cs="Arial" w:hint="eastAsia"/>
              </w:rPr>
              <w:t>0</w:t>
            </w:r>
          </w:p>
        </w:tc>
      </w:tr>
      <w:tr w:rsidR="009F72BB" w:rsidRPr="00AC49C2" w:rsidTr="00A7685C">
        <w:tc>
          <w:tcPr>
            <w:tcW w:w="2354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AC49C2" w:rsidRDefault="009F72BB" w:rsidP="00A7685C">
            <w:pPr>
              <w:rPr>
                <w:rFonts w:ascii="Arial" w:eastAsia="Times New Roman" w:hAnsi="Arial" w:cs="Arial"/>
              </w:rPr>
            </w:pPr>
            <w:r w:rsidRPr="00AC49C2">
              <w:rPr>
                <w:rFonts w:ascii="Arial" w:eastAsia="Times New Roman" w:hAnsi="Arial" w:cs="Arial"/>
              </w:rPr>
              <w:t>Browser Version</w:t>
            </w:r>
          </w:p>
        </w:tc>
        <w:tc>
          <w:tcPr>
            <w:tcW w:w="264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9F72BB" w:rsidRPr="00161A2A" w:rsidRDefault="009F72BB" w:rsidP="00A7685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Google Chrome</w:t>
            </w:r>
          </w:p>
        </w:tc>
      </w:tr>
    </w:tbl>
    <w:p w:rsidR="009F72BB" w:rsidRDefault="009F72BB" w:rsidP="009F72BB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AC49C2">
        <w:rPr>
          <w:rStyle w:val="a4"/>
          <w:rFonts w:ascii="Arial" w:eastAsia="Times New Roman" w:hAnsi="Arial" w:cs="Arial"/>
          <w:b/>
          <w:bCs/>
          <w:sz w:val="20"/>
          <w:szCs w:val="20"/>
        </w:rPr>
        <w:t>QAR Abstract:</w:t>
      </w:r>
    </w:p>
    <w:p w:rsidR="009F72BB" w:rsidRDefault="009F72BB" w:rsidP="009F72BB">
      <w:r>
        <w:rPr>
          <w:rFonts w:hint="eastAsia"/>
          <w:iCs/>
          <w:sz w:val="20"/>
          <w:szCs w:val="20"/>
        </w:rPr>
        <w:tab/>
      </w:r>
      <w:r>
        <w:rPr>
          <w:rFonts w:hint="eastAsia"/>
        </w:rPr>
        <w:t>主次服务器切换以后，目录组的路径不正确。</w:t>
      </w:r>
    </w:p>
    <w:p w:rsidR="007B2A58" w:rsidRDefault="007B2A58" w:rsidP="007B2A58">
      <w:pPr>
        <w:rPr>
          <w:rStyle w:val="a4"/>
          <w:rFonts w:ascii="Arial" w:eastAsiaTheme="minorEastAsia" w:hAnsi="Arial" w:cs="Arial"/>
          <w:b/>
          <w:bCs/>
          <w:sz w:val="20"/>
          <w:szCs w:val="20"/>
        </w:rPr>
      </w:pPr>
      <w:r w:rsidRPr="0067629E">
        <w:rPr>
          <w:rStyle w:val="a4"/>
          <w:rFonts w:ascii="Arial" w:eastAsia="Times New Roman" w:hAnsi="Arial" w:cs="Arial"/>
          <w:b/>
          <w:bCs/>
          <w:sz w:val="20"/>
          <w:szCs w:val="20"/>
        </w:rPr>
        <w:t>Procedure:</w:t>
      </w:r>
    </w:p>
    <w:p w:rsidR="00110884" w:rsidRPr="00E877FF" w:rsidRDefault="00110884" w:rsidP="00110884">
      <w:pPr>
        <w:pStyle w:val="ac"/>
        <w:numPr>
          <w:ilvl w:val="0"/>
          <w:numId w:val="20"/>
        </w:numPr>
        <w:ind w:firstLineChars="0"/>
        <w:rPr>
          <w:iCs/>
          <w:sz w:val="20"/>
          <w:szCs w:val="20"/>
        </w:rPr>
      </w:pPr>
      <w:r w:rsidRPr="00E877FF">
        <w:rPr>
          <w:rFonts w:hint="eastAsia"/>
          <w:iCs/>
          <w:sz w:val="20"/>
          <w:szCs w:val="20"/>
        </w:rPr>
        <w:t>准备两台</w:t>
      </w:r>
      <w:r w:rsidRPr="00E877FF">
        <w:rPr>
          <w:rFonts w:hint="eastAsia"/>
          <w:iCs/>
          <w:sz w:val="20"/>
          <w:szCs w:val="20"/>
        </w:rPr>
        <w:t>NAS</w:t>
      </w:r>
      <w:r w:rsidRPr="00E877FF">
        <w:rPr>
          <w:rFonts w:hint="eastAsia"/>
          <w:iCs/>
          <w:sz w:val="20"/>
          <w:szCs w:val="20"/>
        </w:rPr>
        <w:t>做集群，一台</w:t>
      </w:r>
      <w:r w:rsidRPr="00E877FF">
        <w:rPr>
          <w:rFonts w:hint="eastAsia"/>
          <w:iCs/>
          <w:sz w:val="20"/>
          <w:szCs w:val="20"/>
        </w:rPr>
        <w:t>IP192.168.1.139</w:t>
      </w:r>
      <w:r w:rsidRPr="00E877FF">
        <w:rPr>
          <w:rFonts w:hint="eastAsia"/>
          <w:iCs/>
          <w:sz w:val="20"/>
          <w:szCs w:val="20"/>
        </w:rPr>
        <w:t>，一台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192.168.1.138</w:t>
      </w:r>
      <w:r w:rsidRPr="00E877FF">
        <w:rPr>
          <w:rFonts w:hint="eastAsia"/>
          <w:iCs/>
          <w:sz w:val="20"/>
          <w:szCs w:val="20"/>
        </w:rPr>
        <w:t>，创建集群设置虚拟</w:t>
      </w:r>
      <w:r w:rsidRPr="00E877FF">
        <w:rPr>
          <w:rFonts w:hint="eastAsia"/>
          <w:iCs/>
          <w:sz w:val="20"/>
          <w:szCs w:val="20"/>
        </w:rPr>
        <w:t>IP</w:t>
      </w:r>
      <w:r w:rsidRPr="00E877FF">
        <w:rPr>
          <w:rFonts w:hint="eastAsia"/>
          <w:iCs/>
          <w:sz w:val="20"/>
          <w:szCs w:val="20"/>
        </w:rPr>
        <w:t>为</w:t>
      </w:r>
      <w:r w:rsidRPr="00E877FF">
        <w:rPr>
          <w:rFonts w:hint="eastAsia"/>
          <w:iCs/>
          <w:sz w:val="20"/>
          <w:szCs w:val="20"/>
        </w:rPr>
        <w:t>192.168.1.145.</w:t>
      </w:r>
    </w:p>
    <w:p w:rsidR="00110884" w:rsidRDefault="00110884" w:rsidP="00110884">
      <w:pPr>
        <w:pStyle w:val="ac"/>
        <w:numPr>
          <w:ilvl w:val="0"/>
          <w:numId w:val="20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访问集群服务器</w:t>
      </w:r>
      <w:r>
        <w:rPr>
          <w:rFonts w:hint="eastAsia"/>
          <w:iCs/>
          <w:sz w:val="20"/>
          <w:szCs w:val="20"/>
        </w:rPr>
        <w:t>IP</w:t>
      </w:r>
      <w:r>
        <w:rPr>
          <w:rFonts w:hint="eastAsia"/>
          <w:iCs/>
          <w:sz w:val="20"/>
          <w:szCs w:val="20"/>
        </w:rPr>
        <w:t>。</w:t>
      </w:r>
    </w:p>
    <w:p w:rsidR="00110884" w:rsidRDefault="00110884" w:rsidP="00110884">
      <w:pPr>
        <w:pStyle w:val="ac"/>
        <w:numPr>
          <w:ilvl w:val="0"/>
          <w:numId w:val="20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存储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卷标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创建一个新的卷标。</w:t>
      </w:r>
    </w:p>
    <w:p w:rsidR="00110884" w:rsidRDefault="00110884" w:rsidP="00110884">
      <w:pPr>
        <w:pStyle w:val="ac"/>
        <w:numPr>
          <w:ilvl w:val="0"/>
          <w:numId w:val="20"/>
        </w:numPr>
        <w:ind w:firstLineChars="0"/>
        <w:rPr>
          <w:rStyle w:val="a4"/>
          <w:rFonts w:ascii="Arial" w:eastAsiaTheme="minorEastAsia" w:hAnsi="Arial" w:cs="Arial"/>
          <w:bCs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存储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目录组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创建一个目录组。</w:t>
      </w:r>
    </w:p>
    <w:p w:rsidR="00110884" w:rsidRDefault="00110884" w:rsidP="00110884">
      <w:pPr>
        <w:pStyle w:val="ac"/>
        <w:numPr>
          <w:ilvl w:val="0"/>
          <w:numId w:val="20"/>
        </w:numPr>
        <w:ind w:firstLineChars="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对主服务器进行强制重启，等待次服务器启动。</w:t>
      </w:r>
    </w:p>
    <w:p w:rsidR="00110884" w:rsidRPr="00110884" w:rsidRDefault="00110884" w:rsidP="00110884">
      <w:pPr>
        <w:pStyle w:val="ac"/>
        <w:numPr>
          <w:ilvl w:val="0"/>
          <w:numId w:val="20"/>
        </w:numPr>
        <w:ind w:firstLineChars="0"/>
        <w:rPr>
          <w:rStyle w:val="a4"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访问集群服务器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IP,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目录组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查看目录管理，发现当前目录提示为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Path not found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。</w:t>
      </w:r>
    </w:p>
    <w:p w:rsidR="00110884" w:rsidRPr="00110884" w:rsidRDefault="00110884" w:rsidP="00110884">
      <w:pPr>
        <w:pStyle w:val="ac"/>
        <w:numPr>
          <w:ilvl w:val="0"/>
          <w:numId w:val="20"/>
        </w:numPr>
        <w:ind w:firstLineChars="0"/>
        <w:rPr>
          <w:rStyle w:val="a4"/>
          <w:i w:val="0"/>
          <w:sz w:val="20"/>
          <w:szCs w:val="20"/>
        </w:rPr>
      </w:pP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点击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[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目录组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目录管理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/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选择目录路径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]</w:t>
      </w:r>
      <w:r>
        <w:rPr>
          <w:rStyle w:val="a4"/>
          <w:rFonts w:ascii="Arial" w:eastAsiaTheme="minorEastAsia" w:hAnsi="Arial" w:cs="Arial" w:hint="eastAsia"/>
          <w:bCs/>
          <w:i w:val="0"/>
          <w:sz w:val="20"/>
          <w:szCs w:val="20"/>
        </w:rPr>
        <w:t>选择当前文件夹路径，发现文件夹路径不正确。</w:t>
      </w:r>
    </w:p>
    <w:p w:rsidR="00110884" w:rsidRDefault="00110884" w:rsidP="00110884">
      <w:pPr>
        <w:ind w:left="360"/>
        <w:rPr>
          <w:iCs/>
          <w:sz w:val="20"/>
          <w:szCs w:val="20"/>
        </w:rPr>
      </w:pPr>
      <w:r>
        <w:rPr>
          <w:rFonts w:hint="eastAsia"/>
          <w:iCs/>
          <w:sz w:val="20"/>
          <w:szCs w:val="20"/>
        </w:rPr>
        <w:t>如图所示</w:t>
      </w:r>
      <w:r>
        <w:rPr>
          <w:rFonts w:hint="eastAsia"/>
          <w:iCs/>
          <w:sz w:val="20"/>
          <w:szCs w:val="20"/>
        </w:rPr>
        <w:t>:</w:t>
      </w:r>
    </w:p>
    <w:p w:rsidR="009B06B6" w:rsidRDefault="009B06B6" w:rsidP="00110884">
      <w:pPr>
        <w:ind w:left="360"/>
        <w:rPr>
          <w:iCs/>
          <w:sz w:val="20"/>
          <w:szCs w:val="20"/>
        </w:rPr>
      </w:pPr>
      <w:r w:rsidRPr="009B06B6">
        <w:rPr>
          <w:rFonts w:hint="eastAsia"/>
          <w:iCs/>
          <w:noProof/>
          <w:sz w:val="20"/>
          <w:szCs w:val="20"/>
        </w:rPr>
        <w:drawing>
          <wp:inline distT="0" distB="0" distL="0" distR="0">
            <wp:extent cx="6116104" cy="2191110"/>
            <wp:effectExtent l="1905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84" w:rsidRPr="00110884" w:rsidRDefault="00110884" w:rsidP="00110884">
      <w:pPr>
        <w:ind w:left="360"/>
        <w:rPr>
          <w:iCs/>
          <w:sz w:val="20"/>
          <w:szCs w:val="20"/>
        </w:rPr>
      </w:pPr>
      <w:r>
        <w:rPr>
          <w:iCs/>
          <w:noProof/>
          <w:sz w:val="20"/>
          <w:szCs w:val="20"/>
        </w:rPr>
        <w:lastRenderedPageBreak/>
        <w:drawing>
          <wp:inline distT="0" distB="0" distL="0" distR="0">
            <wp:extent cx="6112426" cy="3010619"/>
            <wp:effectExtent l="19050" t="0" r="2624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1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B" w:rsidRPr="00110884" w:rsidRDefault="009F72BB" w:rsidP="007B2A58"/>
    <w:sectPr w:rsidR="009F72BB" w:rsidRPr="00110884" w:rsidSect="00EB16A5">
      <w:headerReference w:type="default" r:id="rId31"/>
      <w:pgSz w:w="11906" w:h="16838"/>
      <w:pgMar w:top="567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92A" w:rsidRDefault="00D5592A">
      <w:r>
        <w:separator/>
      </w:r>
    </w:p>
  </w:endnote>
  <w:endnote w:type="continuationSeparator" w:id="1">
    <w:p w:rsidR="00D5592A" w:rsidRDefault="00D559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92A" w:rsidRDefault="00D5592A">
      <w:r>
        <w:separator/>
      </w:r>
    </w:p>
  </w:footnote>
  <w:footnote w:type="continuationSeparator" w:id="1">
    <w:p w:rsidR="00D5592A" w:rsidRDefault="00D559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68" w:type="dxa"/>
      <w:tblBorders>
        <w:bottom w:val="single" w:sz="4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2400"/>
      <w:gridCol w:w="508"/>
      <w:gridCol w:w="2700"/>
      <w:gridCol w:w="1800"/>
      <w:gridCol w:w="2160"/>
    </w:tblGrid>
    <w:tr w:rsidR="00A7685C" w:rsidRPr="00894819">
      <w:trPr>
        <w:cantSplit/>
        <w:trHeight w:val="1200"/>
      </w:trPr>
      <w:tc>
        <w:tcPr>
          <w:tcW w:w="2400" w:type="dxa"/>
        </w:tcPr>
        <w:p w:rsidR="00A7685C" w:rsidRDefault="00A7685C" w:rsidP="00BB4D65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33655</wp:posOffset>
                </wp:positionV>
                <wp:extent cx="1714500" cy="659765"/>
                <wp:effectExtent l="19050" t="0" r="0" b="0"/>
                <wp:wrapNone/>
                <wp:docPr id="1" name="图片 1" descr="ingrasy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" descr="ingrasy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59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168" w:type="dxa"/>
          <w:gridSpan w:val="4"/>
        </w:tcPr>
        <w:p w:rsidR="00A7685C" w:rsidRPr="00452E14" w:rsidRDefault="00A7685C" w:rsidP="00BB4D65">
          <w:pPr>
            <w:jc w:val="both"/>
            <w:rPr>
              <w:rFonts w:ascii="Arial" w:hAnsi="Arial"/>
              <w:sz w:val="20"/>
              <w:szCs w:val="20"/>
            </w:rPr>
          </w:pPr>
          <w:r>
            <w:rPr>
              <w:rFonts w:ascii="Arial" w:eastAsia="DFKai-SB" w:hAnsi="Arial" w:hint="eastAsia"/>
              <w:sz w:val="36"/>
            </w:rPr>
            <w:t xml:space="preserve">    </w:t>
          </w:r>
        </w:p>
        <w:p w:rsidR="00A7685C" w:rsidRPr="00F17DA0" w:rsidRDefault="00A7685C" w:rsidP="00BB4D65">
          <w:pPr>
            <w:jc w:val="both"/>
          </w:pPr>
          <w:r>
            <w:rPr>
              <w:rFonts w:ascii="宋体" w:hAnsi="宋体"/>
              <w:b/>
              <w:sz w:val="40"/>
            </w:rPr>
            <w:t xml:space="preserve">   </w:t>
          </w:r>
          <w:r>
            <w:rPr>
              <w:rFonts w:ascii="宋体" w:hAnsi="宋体" w:hint="eastAsia"/>
              <w:b/>
              <w:sz w:val="40"/>
            </w:rPr>
            <w:t>百佳泰信息技术（北京）有限公司</w:t>
          </w:r>
        </w:p>
      </w:tc>
    </w:tr>
    <w:tr w:rsidR="00A7685C">
      <w:trPr>
        <w:cantSplit/>
      </w:trPr>
      <w:tc>
        <w:tcPr>
          <w:tcW w:w="2908" w:type="dxa"/>
          <w:gridSpan w:val="2"/>
        </w:tcPr>
        <w:p w:rsidR="00A7685C" w:rsidRPr="00BA5606" w:rsidRDefault="00A7685C" w:rsidP="00BB4D65">
          <w:pPr>
            <w:rPr>
              <w:rFonts w:ascii="Maiandra GD" w:eastAsia="DFKai-SB" w:hAnsi="Maiandra GD"/>
            </w:rPr>
          </w:pPr>
          <w:r w:rsidRPr="00EB16A5">
            <w:rPr>
              <w:rFonts w:ascii="Maiandra GD" w:hAnsi="Maiandra GD" w:hint="eastAsia"/>
              <w:sz w:val="22"/>
              <w:szCs w:val="22"/>
            </w:rPr>
            <w:t>标题</w:t>
          </w:r>
          <w:r w:rsidRPr="00962D65">
            <w:rPr>
              <w:rFonts w:ascii="Maiandra GD" w:hAnsi="Maiandra GD" w:hint="eastAsia"/>
            </w:rPr>
            <w:t>：</w:t>
          </w:r>
          <w:r w:rsidRPr="00EB16A5">
            <w:rPr>
              <w:rFonts w:ascii="Maiandra GD" w:hAnsi="Maiandra GD" w:hint="eastAsia"/>
              <w:sz w:val="22"/>
              <w:szCs w:val="22"/>
            </w:rPr>
            <w:t>测试总结报告</w:t>
          </w:r>
        </w:p>
      </w:tc>
      <w:tc>
        <w:tcPr>
          <w:tcW w:w="2700" w:type="dxa"/>
        </w:tcPr>
        <w:p w:rsidR="00A7685C" w:rsidRPr="00EB16A5" w:rsidRDefault="00A7685C" w:rsidP="00BB4D65">
          <w:pPr>
            <w:rPr>
              <w:rFonts w:eastAsia="DFKai-SB"/>
              <w:sz w:val="22"/>
              <w:szCs w:val="22"/>
            </w:rPr>
          </w:pPr>
          <w:r w:rsidRPr="00EB16A5">
            <w:rPr>
              <w:rFonts w:hint="eastAsia"/>
              <w:sz w:val="22"/>
              <w:szCs w:val="22"/>
            </w:rPr>
            <w:t>编号：</w:t>
          </w:r>
          <w:r w:rsidRPr="00EB16A5">
            <w:rPr>
              <w:sz w:val="22"/>
              <w:szCs w:val="22"/>
            </w:rPr>
            <w:t>Q</w:t>
          </w:r>
          <w:r>
            <w:rPr>
              <w:rFonts w:hint="eastAsia"/>
              <w:sz w:val="22"/>
              <w:szCs w:val="22"/>
            </w:rPr>
            <w:t>4</w:t>
          </w:r>
          <w:r w:rsidRPr="00EB16A5">
            <w:rPr>
              <w:sz w:val="22"/>
              <w:szCs w:val="22"/>
            </w:rPr>
            <w:t>-</w:t>
          </w:r>
          <w:r>
            <w:rPr>
              <w:rFonts w:hint="eastAsia"/>
              <w:sz w:val="22"/>
              <w:szCs w:val="22"/>
            </w:rPr>
            <w:t>2-QA001-</w:t>
          </w:r>
          <w:r w:rsidRPr="00EB16A5">
            <w:rPr>
              <w:sz w:val="22"/>
              <w:szCs w:val="22"/>
            </w:rPr>
            <w:t>0</w:t>
          </w:r>
          <w:r>
            <w:rPr>
              <w:rFonts w:hint="eastAsia"/>
              <w:sz w:val="22"/>
              <w:szCs w:val="22"/>
            </w:rPr>
            <w:t>2</w:t>
          </w:r>
        </w:p>
      </w:tc>
      <w:tc>
        <w:tcPr>
          <w:tcW w:w="1800" w:type="dxa"/>
        </w:tcPr>
        <w:p w:rsidR="00A7685C" w:rsidRPr="00EB16A5" w:rsidRDefault="00A7685C" w:rsidP="00BB4D65">
          <w:pPr>
            <w:rPr>
              <w:rFonts w:eastAsia="DFKai-SB"/>
              <w:sz w:val="22"/>
              <w:szCs w:val="22"/>
            </w:rPr>
          </w:pPr>
          <w:r w:rsidRPr="00EB16A5">
            <w:rPr>
              <w:rFonts w:hint="eastAsia"/>
              <w:sz w:val="22"/>
              <w:szCs w:val="22"/>
            </w:rPr>
            <w:t>版别：</w:t>
          </w:r>
          <w:r>
            <w:rPr>
              <w:rFonts w:hint="eastAsia"/>
              <w:sz w:val="22"/>
              <w:szCs w:val="22"/>
            </w:rPr>
            <w:t>V</w:t>
          </w:r>
          <w:r w:rsidRPr="00EB16A5">
            <w:rPr>
              <w:sz w:val="22"/>
              <w:szCs w:val="22"/>
            </w:rPr>
            <w:t>1.0</w:t>
          </w:r>
        </w:p>
      </w:tc>
      <w:tc>
        <w:tcPr>
          <w:tcW w:w="2160" w:type="dxa"/>
        </w:tcPr>
        <w:p w:rsidR="00A7685C" w:rsidRPr="00EB16A5" w:rsidRDefault="00A7685C" w:rsidP="00D971CC">
          <w:pPr>
            <w:rPr>
              <w:rFonts w:eastAsia="DFKai-SB"/>
              <w:sz w:val="22"/>
              <w:szCs w:val="22"/>
            </w:rPr>
          </w:pPr>
          <w:r w:rsidRPr="00EB16A5">
            <w:rPr>
              <w:rFonts w:hint="eastAsia"/>
              <w:sz w:val="22"/>
              <w:szCs w:val="22"/>
            </w:rPr>
            <w:t>序号：</w:t>
          </w:r>
          <w:r w:rsidRPr="00EB16A5"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>201</w:t>
          </w:r>
          <w:r>
            <w:rPr>
              <w:rFonts w:hint="eastAsia"/>
              <w:sz w:val="22"/>
              <w:szCs w:val="22"/>
            </w:rPr>
            <w:t>6</w:t>
          </w:r>
          <w:r>
            <w:rPr>
              <w:sz w:val="22"/>
              <w:szCs w:val="22"/>
            </w:rPr>
            <w:t>-</w:t>
          </w:r>
          <w:r>
            <w:rPr>
              <w:rFonts w:hint="eastAsia"/>
              <w:sz w:val="22"/>
              <w:szCs w:val="22"/>
            </w:rPr>
            <w:t>11</w:t>
          </w:r>
          <w:r>
            <w:rPr>
              <w:sz w:val="22"/>
              <w:szCs w:val="22"/>
            </w:rPr>
            <w:t>-</w:t>
          </w:r>
          <w:r>
            <w:rPr>
              <w:rFonts w:hint="eastAsia"/>
              <w:sz w:val="22"/>
              <w:szCs w:val="22"/>
            </w:rPr>
            <w:t>14</w:t>
          </w:r>
        </w:p>
      </w:tc>
    </w:tr>
  </w:tbl>
  <w:p w:rsidR="00A7685C" w:rsidRDefault="00A7685C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1583F"/>
    <w:multiLevelType w:val="hybridMultilevel"/>
    <w:tmpl w:val="16D6778C"/>
    <w:lvl w:ilvl="0" w:tplc="1DE063C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CA1A3D"/>
    <w:multiLevelType w:val="hybridMultilevel"/>
    <w:tmpl w:val="695A35CC"/>
    <w:lvl w:ilvl="0" w:tplc="FB6E6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6B331C"/>
    <w:multiLevelType w:val="hybridMultilevel"/>
    <w:tmpl w:val="13EA368C"/>
    <w:lvl w:ilvl="0" w:tplc="926A5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654600"/>
    <w:multiLevelType w:val="hybridMultilevel"/>
    <w:tmpl w:val="49DE5298"/>
    <w:lvl w:ilvl="0" w:tplc="5B8EB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C6BE0"/>
    <w:multiLevelType w:val="hybridMultilevel"/>
    <w:tmpl w:val="6B7273D4"/>
    <w:lvl w:ilvl="0" w:tplc="A4CCB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BD2B75"/>
    <w:multiLevelType w:val="hybridMultilevel"/>
    <w:tmpl w:val="949A60D4"/>
    <w:lvl w:ilvl="0" w:tplc="B5CAB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2927517"/>
    <w:multiLevelType w:val="hybridMultilevel"/>
    <w:tmpl w:val="56E6245A"/>
    <w:lvl w:ilvl="0" w:tplc="8E1C5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DA5D9C"/>
    <w:multiLevelType w:val="hybridMultilevel"/>
    <w:tmpl w:val="F8568DF6"/>
    <w:lvl w:ilvl="0" w:tplc="14705BFA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8">
    <w:nsid w:val="3D3268FB"/>
    <w:multiLevelType w:val="hybridMultilevel"/>
    <w:tmpl w:val="89E6DBF2"/>
    <w:lvl w:ilvl="0" w:tplc="35C0629C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4429D2"/>
    <w:multiLevelType w:val="hybridMultilevel"/>
    <w:tmpl w:val="949A60D4"/>
    <w:lvl w:ilvl="0" w:tplc="B5CAB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50F6F83"/>
    <w:multiLevelType w:val="hybridMultilevel"/>
    <w:tmpl w:val="FEEC6E1E"/>
    <w:lvl w:ilvl="0" w:tplc="C276A4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546164E"/>
    <w:multiLevelType w:val="hybridMultilevel"/>
    <w:tmpl w:val="949A60D4"/>
    <w:lvl w:ilvl="0" w:tplc="B5CAB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5ED84714"/>
    <w:multiLevelType w:val="hybridMultilevel"/>
    <w:tmpl w:val="DC1842EE"/>
    <w:lvl w:ilvl="0" w:tplc="762C0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9409E9"/>
    <w:multiLevelType w:val="hybridMultilevel"/>
    <w:tmpl w:val="E7A08034"/>
    <w:lvl w:ilvl="0" w:tplc="E870A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143732"/>
    <w:multiLevelType w:val="hybridMultilevel"/>
    <w:tmpl w:val="C012FF84"/>
    <w:lvl w:ilvl="0" w:tplc="899A4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200090"/>
    <w:multiLevelType w:val="hybridMultilevel"/>
    <w:tmpl w:val="D6727F72"/>
    <w:lvl w:ilvl="0" w:tplc="22C68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FA313A0"/>
    <w:multiLevelType w:val="hybridMultilevel"/>
    <w:tmpl w:val="245C1F1C"/>
    <w:lvl w:ilvl="0" w:tplc="6902FB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771407A6"/>
    <w:multiLevelType w:val="hybridMultilevel"/>
    <w:tmpl w:val="75301244"/>
    <w:lvl w:ilvl="0" w:tplc="AFE68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A778B6"/>
    <w:multiLevelType w:val="hybridMultilevel"/>
    <w:tmpl w:val="FEEC6E1E"/>
    <w:lvl w:ilvl="0" w:tplc="C276A4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E0433FF"/>
    <w:multiLevelType w:val="hybridMultilevel"/>
    <w:tmpl w:val="F26A88D0"/>
    <w:lvl w:ilvl="0" w:tplc="4AA89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8"/>
  </w:num>
  <w:num w:numId="3">
    <w:abstractNumId w:val="7"/>
  </w:num>
  <w:num w:numId="4">
    <w:abstractNumId w:val="12"/>
  </w:num>
  <w:num w:numId="5">
    <w:abstractNumId w:val="3"/>
  </w:num>
  <w:num w:numId="6">
    <w:abstractNumId w:val="17"/>
  </w:num>
  <w:num w:numId="7">
    <w:abstractNumId w:val="2"/>
  </w:num>
  <w:num w:numId="8">
    <w:abstractNumId w:val="19"/>
  </w:num>
  <w:num w:numId="9">
    <w:abstractNumId w:val="6"/>
  </w:num>
  <w:num w:numId="10">
    <w:abstractNumId w:val="8"/>
  </w:num>
  <w:num w:numId="11">
    <w:abstractNumId w:val="14"/>
  </w:num>
  <w:num w:numId="12">
    <w:abstractNumId w:val="1"/>
  </w:num>
  <w:num w:numId="13">
    <w:abstractNumId w:val="4"/>
  </w:num>
  <w:num w:numId="14">
    <w:abstractNumId w:val="16"/>
  </w:num>
  <w:num w:numId="15">
    <w:abstractNumId w:val="15"/>
  </w:num>
  <w:num w:numId="16">
    <w:abstractNumId w:val="0"/>
  </w:num>
  <w:num w:numId="17">
    <w:abstractNumId w:val="5"/>
  </w:num>
  <w:num w:numId="18">
    <w:abstractNumId w:val="13"/>
  </w:num>
  <w:num w:numId="19">
    <w:abstractNumId w:val="9"/>
  </w:num>
  <w:num w:numId="20">
    <w:abstractNumId w:val="1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72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078B"/>
    <w:rsid w:val="0000064A"/>
    <w:rsid w:val="00000B55"/>
    <w:rsid w:val="0000108A"/>
    <w:rsid w:val="00002BA0"/>
    <w:rsid w:val="000044E1"/>
    <w:rsid w:val="00004F10"/>
    <w:rsid w:val="00007F45"/>
    <w:rsid w:val="00010936"/>
    <w:rsid w:val="000244ED"/>
    <w:rsid w:val="0002666A"/>
    <w:rsid w:val="0002696E"/>
    <w:rsid w:val="00031C9D"/>
    <w:rsid w:val="00031DD3"/>
    <w:rsid w:val="00037B8B"/>
    <w:rsid w:val="0004374E"/>
    <w:rsid w:val="000471DA"/>
    <w:rsid w:val="00056347"/>
    <w:rsid w:val="00063023"/>
    <w:rsid w:val="000662C2"/>
    <w:rsid w:val="000723D5"/>
    <w:rsid w:val="00073D12"/>
    <w:rsid w:val="00074F77"/>
    <w:rsid w:val="00080E52"/>
    <w:rsid w:val="00081E15"/>
    <w:rsid w:val="000835CB"/>
    <w:rsid w:val="000845FB"/>
    <w:rsid w:val="0009201C"/>
    <w:rsid w:val="00092F7A"/>
    <w:rsid w:val="000A30B1"/>
    <w:rsid w:val="000A6002"/>
    <w:rsid w:val="000A7824"/>
    <w:rsid w:val="000B15A3"/>
    <w:rsid w:val="000B1D5C"/>
    <w:rsid w:val="000B4D8F"/>
    <w:rsid w:val="000B73D0"/>
    <w:rsid w:val="000B7F5C"/>
    <w:rsid w:val="000C0E0A"/>
    <w:rsid w:val="000C3AD4"/>
    <w:rsid w:val="000C46AF"/>
    <w:rsid w:val="000C556B"/>
    <w:rsid w:val="000C5F06"/>
    <w:rsid w:val="000C741A"/>
    <w:rsid w:val="000C7AC3"/>
    <w:rsid w:val="000D051C"/>
    <w:rsid w:val="000D30B5"/>
    <w:rsid w:val="000D37FC"/>
    <w:rsid w:val="000D4D3A"/>
    <w:rsid w:val="000D59E7"/>
    <w:rsid w:val="000D6A65"/>
    <w:rsid w:val="000E112D"/>
    <w:rsid w:val="000E5A44"/>
    <w:rsid w:val="000E5DB5"/>
    <w:rsid w:val="000E669A"/>
    <w:rsid w:val="000F0053"/>
    <w:rsid w:val="000F0328"/>
    <w:rsid w:val="000F42E2"/>
    <w:rsid w:val="00100F8B"/>
    <w:rsid w:val="00101877"/>
    <w:rsid w:val="00102820"/>
    <w:rsid w:val="00103E9D"/>
    <w:rsid w:val="00105F12"/>
    <w:rsid w:val="001104E9"/>
    <w:rsid w:val="00110884"/>
    <w:rsid w:val="00111185"/>
    <w:rsid w:val="00114C68"/>
    <w:rsid w:val="00117507"/>
    <w:rsid w:val="00125D4E"/>
    <w:rsid w:val="00126323"/>
    <w:rsid w:val="00127504"/>
    <w:rsid w:val="001312EA"/>
    <w:rsid w:val="00132318"/>
    <w:rsid w:val="001323E6"/>
    <w:rsid w:val="001337E2"/>
    <w:rsid w:val="001339B2"/>
    <w:rsid w:val="00133D79"/>
    <w:rsid w:val="001377B5"/>
    <w:rsid w:val="00137D9D"/>
    <w:rsid w:val="00141A5E"/>
    <w:rsid w:val="00144689"/>
    <w:rsid w:val="0014784B"/>
    <w:rsid w:val="00150925"/>
    <w:rsid w:val="00152EFF"/>
    <w:rsid w:val="001561C7"/>
    <w:rsid w:val="00161A2A"/>
    <w:rsid w:val="0016282D"/>
    <w:rsid w:val="0016502E"/>
    <w:rsid w:val="00165363"/>
    <w:rsid w:val="0016572F"/>
    <w:rsid w:val="001678F7"/>
    <w:rsid w:val="00172E1B"/>
    <w:rsid w:val="00174693"/>
    <w:rsid w:val="00181436"/>
    <w:rsid w:val="00181F3C"/>
    <w:rsid w:val="00183B81"/>
    <w:rsid w:val="00184521"/>
    <w:rsid w:val="00185188"/>
    <w:rsid w:val="0019200E"/>
    <w:rsid w:val="001943A6"/>
    <w:rsid w:val="00194D5D"/>
    <w:rsid w:val="001A0962"/>
    <w:rsid w:val="001A178B"/>
    <w:rsid w:val="001A2AFA"/>
    <w:rsid w:val="001A4A4B"/>
    <w:rsid w:val="001A4A7D"/>
    <w:rsid w:val="001A73CD"/>
    <w:rsid w:val="001B2A67"/>
    <w:rsid w:val="001B55EB"/>
    <w:rsid w:val="001B7060"/>
    <w:rsid w:val="001C008E"/>
    <w:rsid w:val="001C0A0C"/>
    <w:rsid w:val="001C30B1"/>
    <w:rsid w:val="001C3440"/>
    <w:rsid w:val="001C5F4A"/>
    <w:rsid w:val="001C79D4"/>
    <w:rsid w:val="001D1280"/>
    <w:rsid w:val="001D2173"/>
    <w:rsid w:val="001D2927"/>
    <w:rsid w:val="001D71B2"/>
    <w:rsid w:val="001F29EF"/>
    <w:rsid w:val="001F4A2A"/>
    <w:rsid w:val="001F711C"/>
    <w:rsid w:val="002010EC"/>
    <w:rsid w:val="00201DAB"/>
    <w:rsid w:val="00206D15"/>
    <w:rsid w:val="002071D9"/>
    <w:rsid w:val="00210812"/>
    <w:rsid w:val="0022094E"/>
    <w:rsid w:val="00222D9A"/>
    <w:rsid w:val="00224BD3"/>
    <w:rsid w:val="0022684B"/>
    <w:rsid w:val="00227866"/>
    <w:rsid w:val="00232BC7"/>
    <w:rsid w:val="00241F93"/>
    <w:rsid w:val="00243B9D"/>
    <w:rsid w:val="00254844"/>
    <w:rsid w:val="00255221"/>
    <w:rsid w:val="00257B62"/>
    <w:rsid w:val="00260B18"/>
    <w:rsid w:val="0026124C"/>
    <w:rsid w:val="0026136C"/>
    <w:rsid w:val="00264248"/>
    <w:rsid w:val="002763DA"/>
    <w:rsid w:val="002770D2"/>
    <w:rsid w:val="00277516"/>
    <w:rsid w:val="00285E09"/>
    <w:rsid w:val="002879D1"/>
    <w:rsid w:val="0029294A"/>
    <w:rsid w:val="00293168"/>
    <w:rsid w:val="002A2EF8"/>
    <w:rsid w:val="002A7F6D"/>
    <w:rsid w:val="002C2175"/>
    <w:rsid w:val="002C2608"/>
    <w:rsid w:val="002C2D29"/>
    <w:rsid w:val="002C7573"/>
    <w:rsid w:val="002D10E4"/>
    <w:rsid w:val="002D18B8"/>
    <w:rsid w:val="002D3DEA"/>
    <w:rsid w:val="002D6C98"/>
    <w:rsid w:val="002D6D67"/>
    <w:rsid w:val="002E58B8"/>
    <w:rsid w:val="002E69FF"/>
    <w:rsid w:val="002F0B71"/>
    <w:rsid w:val="002F2228"/>
    <w:rsid w:val="002F25FA"/>
    <w:rsid w:val="002F33BF"/>
    <w:rsid w:val="002F7BE4"/>
    <w:rsid w:val="002F7E79"/>
    <w:rsid w:val="003009FE"/>
    <w:rsid w:val="00313E1F"/>
    <w:rsid w:val="0032497C"/>
    <w:rsid w:val="00331F29"/>
    <w:rsid w:val="003321C1"/>
    <w:rsid w:val="00335EAE"/>
    <w:rsid w:val="003468E7"/>
    <w:rsid w:val="00346F68"/>
    <w:rsid w:val="00347153"/>
    <w:rsid w:val="003477E7"/>
    <w:rsid w:val="00350F47"/>
    <w:rsid w:val="00360937"/>
    <w:rsid w:val="00362CB8"/>
    <w:rsid w:val="003635FF"/>
    <w:rsid w:val="00363C53"/>
    <w:rsid w:val="00364E1D"/>
    <w:rsid w:val="0036667E"/>
    <w:rsid w:val="00371888"/>
    <w:rsid w:val="00372701"/>
    <w:rsid w:val="003754D6"/>
    <w:rsid w:val="00375BED"/>
    <w:rsid w:val="00377BC5"/>
    <w:rsid w:val="00377C68"/>
    <w:rsid w:val="00381ED8"/>
    <w:rsid w:val="0038546F"/>
    <w:rsid w:val="0038678D"/>
    <w:rsid w:val="00387662"/>
    <w:rsid w:val="003900BD"/>
    <w:rsid w:val="00391175"/>
    <w:rsid w:val="00391616"/>
    <w:rsid w:val="00393117"/>
    <w:rsid w:val="003A4217"/>
    <w:rsid w:val="003B0654"/>
    <w:rsid w:val="003B5730"/>
    <w:rsid w:val="003B64BB"/>
    <w:rsid w:val="003B695A"/>
    <w:rsid w:val="003B7F12"/>
    <w:rsid w:val="003C1967"/>
    <w:rsid w:val="003C7EC0"/>
    <w:rsid w:val="003D13EB"/>
    <w:rsid w:val="003D1D29"/>
    <w:rsid w:val="003D3335"/>
    <w:rsid w:val="003E120A"/>
    <w:rsid w:val="003E2822"/>
    <w:rsid w:val="003E6E5E"/>
    <w:rsid w:val="003F1BEB"/>
    <w:rsid w:val="003F26EF"/>
    <w:rsid w:val="003F3D76"/>
    <w:rsid w:val="003F63EB"/>
    <w:rsid w:val="00400441"/>
    <w:rsid w:val="00400873"/>
    <w:rsid w:val="00411BA4"/>
    <w:rsid w:val="00412CD0"/>
    <w:rsid w:val="00413AEB"/>
    <w:rsid w:val="0041510A"/>
    <w:rsid w:val="00421A48"/>
    <w:rsid w:val="004245B6"/>
    <w:rsid w:val="0042491B"/>
    <w:rsid w:val="00426D08"/>
    <w:rsid w:val="00427D90"/>
    <w:rsid w:val="00431AE1"/>
    <w:rsid w:val="0043224D"/>
    <w:rsid w:val="00432C08"/>
    <w:rsid w:val="00433F62"/>
    <w:rsid w:val="004377F3"/>
    <w:rsid w:val="00447CA5"/>
    <w:rsid w:val="00447FE7"/>
    <w:rsid w:val="00456E7B"/>
    <w:rsid w:val="004600B3"/>
    <w:rsid w:val="00465098"/>
    <w:rsid w:val="00466AC1"/>
    <w:rsid w:val="0047006E"/>
    <w:rsid w:val="00470A61"/>
    <w:rsid w:val="0047526C"/>
    <w:rsid w:val="00485E68"/>
    <w:rsid w:val="004863E8"/>
    <w:rsid w:val="00486E4A"/>
    <w:rsid w:val="00490916"/>
    <w:rsid w:val="00491C93"/>
    <w:rsid w:val="004962F6"/>
    <w:rsid w:val="00496FD7"/>
    <w:rsid w:val="004A4F10"/>
    <w:rsid w:val="004A547F"/>
    <w:rsid w:val="004A787C"/>
    <w:rsid w:val="004B03C9"/>
    <w:rsid w:val="004B07E0"/>
    <w:rsid w:val="004B1484"/>
    <w:rsid w:val="004B32FB"/>
    <w:rsid w:val="004B490A"/>
    <w:rsid w:val="004C062F"/>
    <w:rsid w:val="004C0AB1"/>
    <w:rsid w:val="004C0CF1"/>
    <w:rsid w:val="004C18D2"/>
    <w:rsid w:val="004C1ACF"/>
    <w:rsid w:val="004C2726"/>
    <w:rsid w:val="004C70AF"/>
    <w:rsid w:val="004C7168"/>
    <w:rsid w:val="004D0E24"/>
    <w:rsid w:val="004D103A"/>
    <w:rsid w:val="004D19E8"/>
    <w:rsid w:val="004D1B04"/>
    <w:rsid w:val="004D371E"/>
    <w:rsid w:val="004D4628"/>
    <w:rsid w:val="004D6BCF"/>
    <w:rsid w:val="004D6F88"/>
    <w:rsid w:val="004F1E2F"/>
    <w:rsid w:val="004F33EC"/>
    <w:rsid w:val="004F3892"/>
    <w:rsid w:val="004F57F4"/>
    <w:rsid w:val="004F6C62"/>
    <w:rsid w:val="004F6F01"/>
    <w:rsid w:val="004F7746"/>
    <w:rsid w:val="004F791F"/>
    <w:rsid w:val="00505C8C"/>
    <w:rsid w:val="0051268C"/>
    <w:rsid w:val="005131BB"/>
    <w:rsid w:val="00523388"/>
    <w:rsid w:val="00523BBA"/>
    <w:rsid w:val="00524DE2"/>
    <w:rsid w:val="00531FC7"/>
    <w:rsid w:val="00542413"/>
    <w:rsid w:val="00543686"/>
    <w:rsid w:val="0054412F"/>
    <w:rsid w:val="0054541B"/>
    <w:rsid w:val="00545BC0"/>
    <w:rsid w:val="00551453"/>
    <w:rsid w:val="00560A74"/>
    <w:rsid w:val="005624BA"/>
    <w:rsid w:val="00562C48"/>
    <w:rsid w:val="00566EE1"/>
    <w:rsid w:val="00571C06"/>
    <w:rsid w:val="00572731"/>
    <w:rsid w:val="00573C2E"/>
    <w:rsid w:val="005868E3"/>
    <w:rsid w:val="005871F1"/>
    <w:rsid w:val="0059001B"/>
    <w:rsid w:val="005931F7"/>
    <w:rsid w:val="00594D6E"/>
    <w:rsid w:val="005972DE"/>
    <w:rsid w:val="0059732B"/>
    <w:rsid w:val="00597401"/>
    <w:rsid w:val="005A25DF"/>
    <w:rsid w:val="005A46D9"/>
    <w:rsid w:val="005B0255"/>
    <w:rsid w:val="005B0947"/>
    <w:rsid w:val="005B1610"/>
    <w:rsid w:val="005B72D4"/>
    <w:rsid w:val="005C0582"/>
    <w:rsid w:val="005C3265"/>
    <w:rsid w:val="005C4530"/>
    <w:rsid w:val="005C6FA6"/>
    <w:rsid w:val="005C7807"/>
    <w:rsid w:val="005D217E"/>
    <w:rsid w:val="005D2E90"/>
    <w:rsid w:val="005D3330"/>
    <w:rsid w:val="005D4215"/>
    <w:rsid w:val="005D6EB5"/>
    <w:rsid w:val="005E04A9"/>
    <w:rsid w:val="005E0A53"/>
    <w:rsid w:val="005E63BC"/>
    <w:rsid w:val="005F3012"/>
    <w:rsid w:val="00604C53"/>
    <w:rsid w:val="0060507E"/>
    <w:rsid w:val="006061C4"/>
    <w:rsid w:val="00607C96"/>
    <w:rsid w:val="00611D32"/>
    <w:rsid w:val="00612FCD"/>
    <w:rsid w:val="00614368"/>
    <w:rsid w:val="00615332"/>
    <w:rsid w:val="00616E99"/>
    <w:rsid w:val="00632534"/>
    <w:rsid w:val="00632759"/>
    <w:rsid w:val="0063399E"/>
    <w:rsid w:val="00633FD6"/>
    <w:rsid w:val="00634705"/>
    <w:rsid w:val="0063738F"/>
    <w:rsid w:val="0063790C"/>
    <w:rsid w:val="00640A9F"/>
    <w:rsid w:val="0064260A"/>
    <w:rsid w:val="0064270C"/>
    <w:rsid w:val="00650F9E"/>
    <w:rsid w:val="00652DC2"/>
    <w:rsid w:val="00653684"/>
    <w:rsid w:val="00654FDF"/>
    <w:rsid w:val="00657610"/>
    <w:rsid w:val="006620E7"/>
    <w:rsid w:val="00663923"/>
    <w:rsid w:val="00663A1A"/>
    <w:rsid w:val="00665A12"/>
    <w:rsid w:val="00665E80"/>
    <w:rsid w:val="00666B40"/>
    <w:rsid w:val="00667B44"/>
    <w:rsid w:val="00670E13"/>
    <w:rsid w:val="006718E2"/>
    <w:rsid w:val="0067192E"/>
    <w:rsid w:val="00673358"/>
    <w:rsid w:val="0067629E"/>
    <w:rsid w:val="00681268"/>
    <w:rsid w:val="00682ECE"/>
    <w:rsid w:val="006838BB"/>
    <w:rsid w:val="00683A86"/>
    <w:rsid w:val="006868B5"/>
    <w:rsid w:val="00690038"/>
    <w:rsid w:val="0069665F"/>
    <w:rsid w:val="006A33A9"/>
    <w:rsid w:val="006B0D64"/>
    <w:rsid w:val="006B5345"/>
    <w:rsid w:val="006C1140"/>
    <w:rsid w:val="006C4293"/>
    <w:rsid w:val="006C621A"/>
    <w:rsid w:val="006C7581"/>
    <w:rsid w:val="006D250C"/>
    <w:rsid w:val="006E191A"/>
    <w:rsid w:val="006E7B2A"/>
    <w:rsid w:val="006F073A"/>
    <w:rsid w:val="006F4874"/>
    <w:rsid w:val="006F603F"/>
    <w:rsid w:val="006F688D"/>
    <w:rsid w:val="006F7EE7"/>
    <w:rsid w:val="007037E1"/>
    <w:rsid w:val="00703DCF"/>
    <w:rsid w:val="00707D15"/>
    <w:rsid w:val="00711B5B"/>
    <w:rsid w:val="0071223B"/>
    <w:rsid w:val="00712A9F"/>
    <w:rsid w:val="0071472B"/>
    <w:rsid w:val="00714D45"/>
    <w:rsid w:val="007208DF"/>
    <w:rsid w:val="00721225"/>
    <w:rsid w:val="007320BE"/>
    <w:rsid w:val="00734AD5"/>
    <w:rsid w:val="0074189D"/>
    <w:rsid w:val="007441B5"/>
    <w:rsid w:val="00746036"/>
    <w:rsid w:val="007464C8"/>
    <w:rsid w:val="00752CCA"/>
    <w:rsid w:val="0076165C"/>
    <w:rsid w:val="00762114"/>
    <w:rsid w:val="00770885"/>
    <w:rsid w:val="0077108B"/>
    <w:rsid w:val="007748D6"/>
    <w:rsid w:val="00776BB3"/>
    <w:rsid w:val="00776F6B"/>
    <w:rsid w:val="007771D7"/>
    <w:rsid w:val="0078360F"/>
    <w:rsid w:val="007913BD"/>
    <w:rsid w:val="00791E72"/>
    <w:rsid w:val="007964EC"/>
    <w:rsid w:val="0079717D"/>
    <w:rsid w:val="007A3435"/>
    <w:rsid w:val="007A4A27"/>
    <w:rsid w:val="007B22E7"/>
    <w:rsid w:val="007B2A58"/>
    <w:rsid w:val="007B3706"/>
    <w:rsid w:val="007B4258"/>
    <w:rsid w:val="007C0839"/>
    <w:rsid w:val="007C2645"/>
    <w:rsid w:val="007C4119"/>
    <w:rsid w:val="007D005B"/>
    <w:rsid w:val="007E0AEB"/>
    <w:rsid w:val="007E3E4E"/>
    <w:rsid w:val="007F0B4B"/>
    <w:rsid w:val="007F25FB"/>
    <w:rsid w:val="007F52D1"/>
    <w:rsid w:val="007F568C"/>
    <w:rsid w:val="00801293"/>
    <w:rsid w:val="00802C8A"/>
    <w:rsid w:val="00802F5C"/>
    <w:rsid w:val="00803E83"/>
    <w:rsid w:val="00810A65"/>
    <w:rsid w:val="00815FE7"/>
    <w:rsid w:val="0082585C"/>
    <w:rsid w:val="00825C98"/>
    <w:rsid w:val="008269FF"/>
    <w:rsid w:val="0083320D"/>
    <w:rsid w:val="00835803"/>
    <w:rsid w:val="0084268E"/>
    <w:rsid w:val="00843302"/>
    <w:rsid w:val="00847F6F"/>
    <w:rsid w:val="008517C3"/>
    <w:rsid w:val="00861208"/>
    <w:rsid w:val="0086231E"/>
    <w:rsid w:val="00867DAB"/>
    <w:rsid w:val="00872775"/>
    <w:rsid w:val="00873C5A"/>
    <w:rsid w:val="008751A0"/>
    <w:rsid w:val="00875E19"/>
    <w:rsid w:val="00884B01"/>
    <w:rsid w:val="008859E6"/>
    <w:rsid w:val="008931D0"/>
    <w:rsid w:val="00893F3A"/>
    <w:rsid w:val="00897E65"/>
    <w:rsid w:val="008A11E4"/>
    <w:rsid w:val="008A6316"/>
    <w:rsid w:val="008A63D5"/>
    <w:rsid w:val="008B07B7"/>
    <w:rsid w:val="008B27A0"/>
    <w:rsid w:val="008B6CB7"/>
    <w:rsid w:val="008C00AF"/>
    <w:rsid w:val="008C05BB"/>
    <w:rsid w:val="008C0EAC"/>
    <w:rsid w:val="008C17DF"/>
    <w:rsid w:val="008C1D1D"/>
    <w:rsid w:val="008C2CD0"/>
    <w:rsid w:val="008C5B94"/>
    <w:rsid w:val="008D1A6D"/>
    <w:rsid w:val="008D3CED"/>
    <w:rsid w:val="008D3E07"/>
    <w:rsid w:val="008D6768"/>
    <w:rsid w:val="008E2047"/>
    <w:rsid w:val="008E3804"/>
    <w:rsid w:val="008E4D00"/>
    <w:rsid w:val="008E6901"/>
    <w:rsid w:val="008F2AE7"/>
    <w:rsid w:val="008F5549"/>
    <w:rsid w:val="0090421A"/>
    <w:rsid w:val="009046DE"/>
    <w:rsid w:val="009057DE"/>
    <w:rsid w:val="00910C9D"/>
    <w:rsid w:val="00911A55"/>
    <w:rsid w:val="00912930"/>
    <w:rsid w:val="0091368D"/>
    <w:rsid w:val="00914742"/>
    <w:rsid w:val="00920A83"/>
    <w:rsid w:val="00920B58"/>
    <w:rsid w:val="00921118"/>
    <w:rsid w:val="00922ECC"/>
    <w:rsid w:val="009256A9"/>
    <w:rsid w:val="00925FAF"/>
    <w:rsid w:val="00926D29"/>
    <w:rsid w:val="00937CB0"/>
    <w:rsid w:val="00940A15"/>
    <w:rsid w:val="00941B7D"/>
    <w:rsid w:val="00944BAB"/>
    <w:rsid w:val="009451A1"/>
    <w:rsid w:val="00945E71"/>
    <w:rsid w:val="00947A19"/>
    <w:rsid w:val="00954671"/>
    <w:rsid w:val="0096078B"/>
    <w:rsid w:val="00961082"/>
    <w:rsid w:val="009617D8"/>
    <w:rsid w:val="0096213C"/>
    <w:rsid w:val="00972C67"/>
    <w:rsid w:val="009753CE"/>
    <w:rsid w:val="00981CD3"/>
    <w:rsid w:val="009844CC"/>
    <w:rsid w:val="00984E81"/>
    <w:rsid w:val="00985BC0"/>
    <w:rsid w:val="00986DF8"/>
    <w:rsid w:val="00987E91"/>
    <w:rsid w:val="00992304"/>
    <w:rsid w:val="00993724"/>
    <w:rsid w:val="0099379B"/>
    <w:rsid w:val="00994099"/>
    <w:rsid w:val="009950C9"/>
    <w:rsid w:val="00995C0D"/>
    <w:rsid w:val="00995DBE"/>
    <w:rsid w:val="009A78A2"/>
    <w:rsid w:val="009B06B6"/>
    <w:rsid w:val="009B2597"/>
    <w:rsid w:val="009B3447"/>
    <w:rsid w:val="009C609B"/>
    <w:rsid w:val="009C71C7"/>
    <w:rsid w:val="009D2427"/>
    <w:rsid w:val="009D51B0"/>
    <w:rsid w:val="009D55D3"/>
    <w:rsid w:val="009D7155"/>
    <w:rsid w:val="009E1425"/>
    <w:rsid w:val="009F1FB1"/>
    <w:rsid w:val="009F452E"/>
    <w:rsid w:val="009F47ED"/>
    <w:rsid w:val="009F72BB"/>
    <w:rsid w:val="00A037C6"/>
    <w:rsid w:val="00A068B6"/>
    <w:rsid w:val="00A1013C"/>
    <w:rsid w:val="00A10EC8"/>
    <w:rsid w:val="00A11622"/>
    <w:rsid w:val="00A127ED"/>
    <w:rsid w:val="00A136C8"/>
    <w:rsid w:val="00A200EF"/>
    <w:rsid w:val="00A21C59"/>
    <w:rsid w:val="00A2212F"/>
    <w:rsid w:val="00A248BE"/>
    <w:rsid w:val="00A31E19"/>
    <w:rsid w:val="00A320EA"/>
    <w:rsid w:val="00A35910"/>
    <w:rsid w:val="00A4010E"/>
    <w:rsid w:val="00A41E01"/>
    <w:rsid w:val="00A45B00"/>
    <w:rsid w:val="00A51802"/>
    <w:rsid w:val="00A544F1"/>
    <w:rsid w:val="00A54BCE"/>
    <w:rsid w:val="00A56DA3"/>
    <w:rsid w:val="00A60AFC"/>
    <w:rsid w:val="00A65235"/>
    <w:rsid w:val="00A71255"/>
    <w:rsid w:val="00A72C19"/>
    <w:rsid w:val="00A75089"/>
    <w:rsid w:val="00A7685C"/>
    <w:rsid w:val="00A77193"/>
    <w:rsid w:val="00A81C80"/>
    <w:rsid w:val="00A84E57"/>
    <w:rsid w:val="00A857CE"/>
    <w:rsid w:val="00A9205B"/>
    <w:rsid w:val="00A96423"/>
    <w:rsid w:val="00AA0734"/>
    <w:rsid w:val="00AA3976"/>
    <w:rsid w:val="00AA4358"/>
    <w:rsid w:val="00AA5A90"/>
    <w:rsid w:val="00AA7550"/>
    <w:rsid w:val="00AB0337"/>
    <w:rsid w:val="00AB1C87"/>
    <w:rsid w:val="00AC0C48"/>
    <w:rsid w:val="00AC0DBC"/>
    <w:rsid w:val="00AC1C1C"/>
    <w:rsid w:val="00AC1E73"/>
    <w:rsid w:val="00AC2512"/>
    <w:rsid w:val="00AC3AB2"/>
    <w:rsid w:val="00AC49C2"/>
    <w:rsid w:val="00AC7170"/>
    <w:rsid w:val="00AD2D54"/>
    <w:rsid w:val="00AD2F24"/>
    <w:rsid w:val="00AD7FB2"/>
    <w:rsid w:val="00AE23BB"/>
    <w:rsid w:val="00AE4B64"/>
    <w:rsid w:val="00AE579E"/>
    <w:rsid w:val="00AE6BB3"/>
    <w:rsid w:val="00AF0DF6"/>
    <w:rsid w:val="00AF20CC"/>
    <w:rsid w:val="00AF2543"/>
    <w:rsid w:val="00B0276C"/>
    <w:rsid w:val="00B039E3"/>
    <w:rsid w:val="00B06965"/>
    <w:rsid w:val="00B15E80"/>
    <w:rsid w:val="00B16C98"/>
    <w:rsid w:val="00B17885"/>
    <w:rsid w:val="00B206C5"/>
    <w:rsid w:val="00B23C15"/>
    <w:rsid w:val="00B242C3"/>
    <w:rsid w:val="00B25CEE"/>
    <w:rsid w:val="00B26534"/>
    <w:rsid w:val="00B27768"/>
    <w:rsid w:val="00B3315B"/>
    <w:rsid w:val="00B40B96"/>
    <w:rsid w:val="00B52D9F"/>
    <w:rsid w:val="00B5371D"/>
    <w:rsid w:val="00B614A7"/>
    <w:rsid w:val="00B63934"/>
    <w:rsid w:val="00B652EC"/>
    <w:rsid w:val="00B668B0"/>
    <w:rsid w:val="00B75FB3"/>
    <w:rsid w:val="00B83341"/>
    <w:rsid w:val="00B84043"/>
    <w:rsid w:val="00B84318"/>
    <w:rsid w:val="00B85B29"/>
    <w:rsid w:val="00B92724"/>
    <w:rsid w:val="00B94FAA"/>
    <w:rsid w:val="00B95307"/>
    <w:rsid w:val="00BA176A"/>
    <w:rsid w:val="00BA4126"/>
    <w:rsid w:val="00BB1365"/>
    <w:rsid w:val="00BB1C66"/>
    <w:rsid w:val="00BB2532"/>
    <w:rsid w:val="00BB2842"/>
    <w:rsid w:val="00BB4D65"/>
    <w:rsid w:val="00BB6656"/>
    <w:rsid w:val="00BB7B30"/>
    <w:rsid w:val="00BC418C"/>
    <w:rsid w:val="00BD3E6D"/>
    <w:rsid w:val="00BD562C"/>
    <w:rsid w:val="00BD70B5"/>
    <w:rsid w:val="00BE2BCF"/>
    <w:rsid w:val="00BE3C2C"/>
    <w:rsid w:val="00BE7DD6"/>
    <w:rsid w:val="00BF2A3A"/>
    <w:rsid w:val="00C042EC"/>
    <w:rsid w:val="00C04668"/>
    <w:rsid w:val="00C06A27"/>
    <w:rsid w:val="00C119AF"/>
    <w:rsid w:val="00C127F0"/>
    <w:rsid w:val="00C13C8E"/>
    <w:rsid w:val="00C13E6A"/>
    <w:rsid w:val="00C15733"/>
    <w:rsid w:val="00C2379D"/>
    <w:rsid w:val="00C24CE1"/>
    <w:rsid w:val="00C26429"/>
    <w:rsid w:val="00C3313C"/>
    <w:rsid w:val="00C34785"/>
    <w:rsid w:val="00C34996"/>
    <w:rsid w:val="00C365EE"/>
    <w:rsid w:val="00C367BB"/>
    <w:rsid w:val="00C3780C"/>
    <w:rsid w:val="00C41669"/>
    <w:rsid w:val="00C4205B"/>
    <w:rsid w:val="00C504DE"/>
    <w:rsid w:val="00C53E22"/>
    <w:rsid w:val="00C559B8"/>
    <w:rsid w:val="00C56097"/>
    <w:rsid w:val="00C569A3"/>
    <w:rsid w:val="00C60C93"/>
    <w:rsid w:val="00C6191B"/>
    <w:rsid w:val="00C63513"/>
    <w:rsid w:val="00C6663F"/>
    <w:rsid w:val="00C72CB5"/>
    <w:rsid w:val="00C7665C"/>
    <w:rsid w:val="00C830AF"/>
    <w:rsid w:val="00C85FC7"/>
    <w:rsid w:val="00C877E6"/>
    <w:rsid w:val="00C901B4"/>
    <w:rsid w:val="00C915B2"/>
    <w:rsid w:val="00C97717"/>
    <w:rsid w:val="00CA4536"/>
    <w:rsid w:val="00CA60B9"/>
    <w:rsid w:val="00CB2F8A"/>
    <w:rsid w:val="00CB5E9B"/>
    <w:rsid w:val="00CB6717"/>
    <w:rsid w:val="00CB6C79"/>
    <w:rsid w:val="00CB7777"/>
    <w:rsid w:val="00CC2990"/>
    <w:rsid w:val="00CC4E34"/>
    <w:rsid w:val="00CC576D"/>
    <w:rsid w:val="00CC638B"/>
    <w:rsid w:val="00CC6827"/>
    <w:rsid w:val="00CD176B"/>
    <w:rsid w:val="00CD435B"/>
    <w:rsid w:val="00CD6663"/>
    <w:rsid w:val="00CE33D7"/>
    <w:rsid w:val="00CE7277"/>
    <w:rsid w:val="00CE732D"/>
    <w:rsid w:val="00CF2731"/>
    <w:rsid w:val="00D07710"/>
    <w:rsid w:val="00D077BC"/>
    <w:rsid w:val="00D07B75"/>
    <w:rsid w:val="00D11417"/>
    <w:rsid w:val="00D177FC"/>
    <w:rsid w:val="00D17FF9"/>
    <w:rsid w:val="00D22B91"/>
    <w:rsid w:val="00D231F7"/>
    <w:rsid w:val="00D245ED"/>
    <w:rsid w:val="00D25AB3"/>
    <w:rsid w:val="00D320DE"/>
    <w:rsid w:val="00D32654"/>
    <w:rsid w:val="00D366C1"/>
    <w:rsid w:val="00D402DA"/>
    <w:rsid w:val="00D510EE"/>
    <w:rsid w:val="00D51F02"/>
    <w:rsid w:val="00D55138"/>
    <w:rsid w:val="00D5592A"/>
    <w:rsid w:val="00D57A79"/>
    <w:rsid w:val="00D6082E"/>
    <w:rsid w:val="00D613F1"/>
    <w:rsid w:val="00D67CE8"/>
    <w:rsid w:val="00D71212"/>
    <w:rsid w:val="00D725AA"/>
    <w:rsid w:val="00D769BF"/>
    <w:rsid w:val="00D806D5"/>
    <w:rsid w:val="00D81ED0"/>
    <w:rsid w:val="00D850DF"/>
    <w:rsid w:val="00D86843"/>
    <w:rsid w:val="00D932FF"/>
    <w:rsid w:val="00D971CC"/>
    <w:rsid w:val="00D97FEB"/>
    <w:rsid w:val="00DA210A"/>
    <w:rsid w:val="00DA36CE"/>
    <w:rsid w:val="00DA5CFC"/>
    <w:rsid w:val="00DB2994"/>
    <w:rsid w:val="00DB3F1F"/>
    <w:rsid w:val="00DC4462"/>
    <w:rsid w:val="00DC59BC"/>
    <w:rsid w:val="00DC6852"/>
    <w:rsid w:val="00DC7492"/>
    <w:rsid w:val="00DD5E91"/>
    <w:rsid w:val="00DE383D"/>
    <w:rsid w:val="00DE6D81"/>
    <w:rsid w:val="00DE74E6"/>
    <w:rsid w:val="00DF51D6"/>
    <w:rsid w:val="00DF5CFE"/>
    <w:rsid w:val="00E00A66"/>
    <w:rsid w:val="00E0311E"/>
    <w:rsid w:val="00E0751C"/>
    <w:rsid w:val="00E07970"/>
    <w:rsid w:val="00E12024"/>
    <w:rsid w:val="00E132A7"/>
    <w:rsid w:val="00E1476B"/>
    <w:rsid w:val="00E14A7C"/>
    <w:rsid w:val="00E17B19"/>
    <w:rsid w:val="00E22902"/>
    <w:rsid w:val="00E27FC3"/>
    <w:rsid w:val="00E366ED"/>
    <w:rsid w:val="00E37F61"/>
    <w:rsid w:val="00E41F68"/>
    <w:rsid w:val="00E46681"/>
    <w:rsid w:val="00E46682"/>
    <w:rsid w:val="00E46918"/>
    <w:rsid w:val="00E5107D"/>
    <w:rsid w:val="00E510CE"/>
    <w:rsid w:val="00E5135F"/>
    <w:rsid w:val="00E561F6"/>
    <w:rsid w:val="00E57F4F"/>
    <w:rsid w:val="00E609E6"/>
    <w:rsid w:val="00E61637"/>
    <w:rsid w:val="00E625EE"/>
    <w:rsid w:val="00E650BA"/>
    <w:rsid w:val="00E661EC"/>
    <w:rsid w:val="00E700A5"/>
    <w:rsid w:val="00E7111D"/>
    <w:rsid w:val="00E7246F"/>
    <w:rsid w:val="00E73A66"/>
    <w:rsid w:val="00E746A6"/>
    <w:rsid w:val="00E80DB9"/>
    <w:rsid w:val="00E840F8"/>
    <w:rsid w:val="00E8746F"/>
    <w:rsid w:val="00E877FF"/>
    <w:rsid w:val="00E903F0"/>
    <w:rsid w:val="00E93DAA"/>
    <w:rsid w:val="00E96006"/>
    <w:rsid w:val="00EA0BE1"/>
    <w:rsid w:val="00EA400D"/>
    <w:rsid w:val="00EB16A5"/>
    <w:rsid w:val="00EB178F"/>
    <w:rsid w:val="00EB6AF9"/>
    <w:rsid w:val="00EC169E"/>
    <w:rsid w:val="00EC2390"/>
    <w:rsid w:val="00ED15BA"/>
    <w:rsid w:val="00ED44C3"/>
    <w:rsid w:val="00ED5405"/>
    <w:rsid w:val="00ED66AC"/>
    <w:rsid w:val="00ED6FA2"/>
    <w:rsid w:val="00EE11FB"/>
    <w:rsid w:val="00EE46C7"/>
    <w:rsid w:val="00EE58FB"/>
    <w:rsid w:val="00EE6D19"/>
    <w:rsid w:val="00EE6E3B"/>
    <w:rsid w:val="00EF1A6E"/>
    <w:rsid w:val="00EF27A5"/>
    <w:rsid w:val="00EF5FB1"/>
    <w:rsid w:val="00EF6B64"/>
    <w:rsid w:val="00F00130"/>
    <w:rsid w:val="00F01777"/>
    <w:rsid w:val="00F031C6"/>
    <w:rsid w:val="00F052F3"/>
    <w:rsid w:val="00F05542"/>
    <w:rsid w:val="00F05DBC"/>
    <w:rsid w:val="00F05FF2"/>
    <w:rsid w:val="00F06751"/>
    <w:rsid w:val="00F12236"/>
    <w:rsid w:val="00F12A19"/>
    <w:rsid w:val="00F12BCE"/>
    <w:rsid w:val="00F132D6"/>
    <w:rsid w:val="00F15552"/>
    <w:rsid w:val="00F21577"/>
    <w:rsid w:val="00F23060"/>
    <w:rsid w:val="00F253A4"/>
    <w:rsid w:val="00F254C1"/>
    <w:rsid w:val="00F37AA6"/>
    <w:rsid w:val="00F405D8"/>
    <w:rsid w:val="00F464BD"/>
    <w:rsid w:val="00F5480D"/>
    <w:rsid w:val="00F54B40"/>
    <w:rsid w:val="00F554AB"/>
    <w:rsid w:val="00F62DD4"/>
    <w:rsid w:val="00F64C64"/>
    <w:rsid w:val="00F730C3"/>
    <w:rsid w:val="00F81635"/>
    <w:rsid w:val="00F84141"/>
    <w:rsid w:val="00F85BFB"/>
    <w:rsid w:val="00F90F6B"/>
    <w:rsid w:val="00F92DD1"/>
    <w:rsid w:val="00F9344B"/>
    <w:rsid w:val="00F93616"/>
    <w:rsid w:val="00F97744"/>
    <w:rsid w:val="00FA2506"/>
    <w:rsid w:val="00FB0E71"/>
    <w:rsid w:val="00FB12CE"/>
    <w:rsid w:val="00FB4A16"/>
    <w:rsid w:val="00FB4CD3"/>
    <w:rsid w:val="00FB6FBF"/>
    <w:rsid w:val="00FC1649"/>
    <w:rsid w:val="00FC32B2"/>
    <w:rsid w:val="00FC3933"/>
    <w:rsid w:val="00FC3EA4"/>
    <w:rsid w:val="00FC5F13"/>
    <w:rsid w:val="00FC6196"/>
    <w:rsid w:val="00FC6DCF"/>
    <w:rsid w:val="00FC735B"/>
    <w:rsid w:val="00FD1168"/>
    <w:rsid w:val="00FD2D2C"/>
    <w:rsid w:val="00FD2ED7"/>
    <w:rsid w:val="00FE0623"/>
    <w:rsid w:val="00FE22A4"/>
    <w:rsid w:val="00FE482B"/>
    <w:rsid w:val="00FE4CF8"/>
    <w:rsid w:val="00FE4E21"/>
    <w:rsid w:val="00FE7646"/>
    <w:rsid w:val="00FF0B22"/>
    <w:rsid w:val="00FF2CD7"/>
    <w:rsid w:val="00FF37ED"/>
    <w:rsid w:val="00FF63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72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84E57"/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081E15"/>
    <w:pPr>
      <w:keepNext/>
      <w:outlineLvl w:val="0"/>
    </w:pPr>
    <w:rPr>
      <w:b/>
    </w:rPr>
  </w:style>
  <w:style w:type="paragraph" w:styleId="3">
    <w:name w:val="heading 3"/>
    <w:basedOn w:val="a"/>
    <w:next w:val="a"/>
    <w:link w:val="3Char"/>
    <w:qFormat/>
    <w:rsid w:val="00081E15"/>
    <w:pPr>
      <w:keepNext/>
      <w:jc w:val="center"/>
      <w:outlineLvl w:val="2"/>
    </w:pPr>
    <w:rPr>
      <w:b/>
      <w:color w:val="8080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A84E57"/>
    <w:pPr>
      <w:spacing w:before="100" w:beforeAutospacing="1" w:after="100" w:afterAutospacing="1"/>
    </w:pPr>
    <w:rPr>
      <w:rFonts w:eastAsia="Times New Roman"/>
    </w:rPr>
  </w:style>
  <w:style w:type="character" w:styleId="a4">
    <w:name w:val="Emphasis"/>
    <w:basedOn w:val="a0"/>
    <w:uiPriority w:val="20"/>
    <w:qFormat/>
    <w:rsid w:val="00A84E57"/>
    <w:rPr>
      <w:i/>
      <w:iCs/>
    </w:rPr>
  </w:style>
  <w:style w:type="paragraph" w:styleId="a5">
    <w:name w:val="Document Map"/>
    <w:basedOn w:val="a"/>
    <w:semiHidden/>
    <w:rsid w:val="001337E2"/>
    <w:pPr>
      <w:shd w:val="clear" w:color="auto" w:fill="000080"/>
    </w:pPr>
  </w:style>
  <w:style w:type="paragraph" w:styleId="a6">
    <w:name w:val="Title"/>
    <w:basedOn w:val="a"/>
    <w:link w:val="Char"/>
    <w:uiPriority w:val="99"/>
    <w:qFormat/>
    <w:rsid w:val="00081E15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" w:hAnsi="Arial"/>
      <w:b/>
      <w:sz w:val="36"/>
      <w:szCs w:val="20"/>
      <w:lang w:eastAsia="zh-TW" w:bidi="he-IL"/>
    </w:rPr>
  </w:style>
  <w:style w:type="paragraph" w:styleId="a7">
    <w:name w:val="header"/>
    <w:basedOn w:val="a"/>
    <w:link w:val="Char0"/>
    <w:uiPriority w:val="99"/>
    <w:rsid w:val="00EB16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Char1"/>
    <w:uiPriority w:val="99"/>
    <w:rsid w:val="00EB16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9">
    <w:name w:val="page number"/>
    <w:basedOn w:val="a0"/>
    <w:rsid w:val="00EB16A5"/>
  </w:style>
  <w:style w:type="character" w:customStyle="1" w:styleId="1Char">
    <w:name w:val="标题 1 Char"/>
    <w:basedOn w:val="a0"/>
    <w:link w:val="1"/>
    <w:locked/>
    <w:rsid w:val="00B206C5"/>
    <w:rPr>
      <w:b/>
      <w:sz w:val="24"/>
      <w:szCs w:val="24"/>
    </w:rPr>
  </w:style>
  <w:style w:type="character" w:customStyle="1" w:styleId="3Char">
    <w:name w:val="标题 3 Char"/>
    <w:basedOn w:val="a0"/>
    <w:link w:val="3"/>
    <w:locked/>
    <w:rsid w:val="00B206C5"/>
    <w:rPr>
      <w:b/>
      <w:color w:val="808080"/>
      <w:sz w:val="24"/>
      <w:szCs w:val="24"/>
    </w:rPr>
  </w:style>
  <w:style w:type="character" w:customStyle="1" w:styleId="Char0">
    <w:name w:val="页眉 Char"/>
    <w:basedOn w:val="a0"/>
    <w:link w:val="a7"/>
    <w:uiPriority w:val="99"/>
    <w:locked/>
    <w:rsid w:val="00B206C5"/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locked/>
    <w:rsid w:val="00B206C5"/>
    <w:rPr>
      <w:sz w:val="18"/>
      <w:szCs w:val="18"/>
    </w:rPr>
  </w:style>
  <w:style w:type="character" w:customStyle="1" w:styleId="Char">
    <w:name w:val="标题 Char"/>
    <w:basedOn w:val="a0"/>
    <w:link w:val="a6"/>
    <w:uiPriority w:val="99"/>
    <w:locked/>
    <w:rsid w:val="00B206C5"/>
    <w:rPr>
      <w:rFonts w:ascii="Arial" w:hAnsi="Arial"/>
      <w:b/>
      <w:sz w:val="36"/>
      <w:lang w:eastAsia="zh-TW" w:bidi="he-IL"/>
    </w:rPr>
  </w:style>
  <w:style w:type="paragraph" w:styleId="aa">
    <w:name w:val="Balloon Text"/>
    <w:basedOn w:val="a"/>
    <w:link w:val="Char2"/>
    <w:uiPriority w:val="99"/>
    <w:unhideWhenUsed/>
    <w:rsid w:val="00B206C5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rsid w:val="00B206C5"/>
    <w:rPr>
      <w:sz w:val="18"/>
      <w:szCs w:val="18"/>
    </w:rPr>
  </w:style>
  <w:style w:type="paragraph" w:styleId="ab">
    <w:name w:val="Plain Text"/>
    <w:basedOn w:val="a"/>
    <w:link w:val="Char3"/>
    <w:uiPriority w:val="99"/>
    <w:unhideWhenUsed/>
    <w:rsid w:val="00E746A6"/>
    <w:pPr>
      <w:widowControl w:val="0"/>
    </w:pPr>
    <w:rPr>
      <w:rFonts w:ascii="Calibri" w:hAnsi="Courier New" w:cs="Courier New"/>
      <w:kern w:val="2"/>
      <w:sz w:val="21"/>
      <w:szCs w:val="21"/>
    </w:rPr>
  </w:style>
  <w:style w:type="character" w:customStyle="1" w:styleId="Char3">
    <w:name w:val="纯文本 Char"/>
    <w:basedOn w:val="a0"/>
    <w:link w:val="ab"/>
    <w:uiPriority w:val="99"/>
    <w:rsid w:val="00E746A6"/>
    <w:rPr>
      <w:rFonts w:ascii="Calibri" w:hAnsi="Courier New" w:cs="Courier New"/>
      <w:kern w:val="2"/>
      <w:sz w:val="21"/>
      <w:szCs w:val="21"/>
    </w:rPr>
  </w:style>
  <w:style w:type="paragraph" w:styleId="ac">
    <w:name w:val="List Paragraph"/>
    <w:basedOn w:val="a"/>
    <w:uiPriority w:val="34"/>
    <w:qFormat/>
    <w:rsid w:val="00791E72"/>
    <w:pPr>
      <w:ind w:firstLineChars="200" w:firstLine="420"/>
    </w:pPr>
  </w:style>
  <w:style w:type="character" w:customStyle="1" w:styleId="opdicttext2">
    <w:name w:val="op_dict_text2"/>
    <w:basedOn w:val="a0"/>
    <w:rsid w:val="006838BB"/>
  </w:style>
  <w:style w:type="character" w:styleId="ad">
    <w:name w:val="Hyperlink"/>
    <w:basedOn w:val="a0"/>
    <w:uiPriority w:val="99"/>
    <w:unhideWhenUsed/>
    <w:rsid w:val="006838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6C42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3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\\NA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file:///\\NAS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AS\1206-nas\Test%20Report%20Summary%20for%20NAS%201206-0629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6747F-1F16-4B8B-886B-022999C0A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Report Summary for NAS 1206-0629.dotx</Template>
  <TotalTime>8</TotalTime>
  <Pages>22</Pages>
  <Words>1066</Words>
  <Characters>6082</Characters>
  <Application>Microsoft Office Word</Application>
  <DocSecurity>0</DocSecurity>
  <Lines>50</Lines>
  <Paragraphs>14</Paragraphs>
  <ScaleCrop>false</ScaleCrop>
  <Company>ingrasys.com.cn</Company>
  <LinksUpToDate>false</LinksUpToDate>
  <CharactersWithSpaces>7134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QAR Report</dc:title>
  <dc:creator>amyyu</dc:creator>
  <cp:lastModifiedBy>amyyu</cp:lastModifiedBy>
  <cp:revision>3</cp:revision>
  <dcterms:created xsi:type="dcterms:W3CDTF">2017-02-28T06:08:00Z</dcterms:created>
  <dcterms:modified xsi:type="dcterms:W3CDTF">2017-02-28T06:09:00Z</dcterms:modified>
</cp:coreProperties>
</file>